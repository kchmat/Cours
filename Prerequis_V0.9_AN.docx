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CDB28C" w14:textId="77777777" w:rsidR="003768FB" w:rsidRPr="005D35AA" w:rsidRDefault="003768FB" w:rsidP="003768F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77933C"/>
          <w:sz w:val="44"/>
          <w:szCs w:val="44"/>
          <w:lang w:val="en-US"/>
        </w:rPr>
      </w:pPr>
    </w:p>
    <w:p w14:paraId="4147A117" w14:textId="77777777" w:rsidR="003768FB" w:rsidRPr="005D35AA" w:rsidRDefault="003768FB" w:rsidP="003768F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77933C"/>
          <w:sz w:val="44"/>
          <w:szCs w:val="44"/>
          <w:lang w:val="en-US"/>
        </w:rPr>
      </w:pPr>
    </w:p>
    <w:p w14:paraId="73FBCF7C" w14:textId="77777777" w:rsidR="003768FB" w:rsidRPr="005D35AA" w:rsidRDefault="003768FB" w:rsidP="003768F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77933C"/>
          <w:sz w:val="44"/>
          <w:szCs w:val="44"/>
          <w:lang w:val="en-US"/>
        </w:rPr>
      </w:pPr>
    </w:p>
    <w:p w14:paraId="1E53C9FA" w14:textId="46E6059E" w:rsidR="003768FB" w:rsidRPr="005D35AA" w:rsidRDefault="001F7362" w:rsidP="003768FB">
      <w:pPr>
        <w:pStyle w:val="Projet1"/>
        <w:keepNext w:val="0"/>
        <w:rPr>
          <w:rFonts w:ascii="Times New Roman" w:hAnsi="Times New Roman"/>
          <w:sz w:val="72"/>
          <w:szCs w:val="72"/>
          <w:lang w:val="en-US"/>
        </w:rPr>
      </w:pPr>
      <w:r w:rsidRPr="005D35AA">
        <w:rPr>
          <w:rFonts w:ascii="Times New Roman" w:hAnsi="Times New Roman"/>
          <w:sz w:val="72"/>
          <w:szCs w:val="72"/>
          <w:lang w:val="en-US"/>
        </w:rPr>
        <w:t>RUSSIE</w:t>
      </w:r>
      <w:r w:rsidR="003768FB" w:rsidRPr="005D35AA">
        <w:rPr>
          <w:rFonts w:ascii="Times New Roman" w:hAnsi="Times New Roman"/>
          <w:sz w:val="72"/>
          <w:szCs w:val="72"/>
          <w:lang w:val="en-US"/>
        </w:rPr>
        <w:t xml:space="preserve"> CLOUD</w:t>
      </w:r>
      <w:r w:rsidRPr="005D35AA">
        <w:rPr>
          <w:rFonts w:ascii="Times New Roman" w:hAnsi="Times New Roman"/>
          <w:sz w:val="72"/>
          <w:szCs w:val="72"/>
          <w:lang w:val="en-US"/>
        </w:rPr>
        <w:t xml:space="preserve"> IAAS</w:t>
      </w:r>
    </w:p>
    <w:p w14:paraId="108D4A5B" w14:textId="7F9B84CF" w:rsidR="003768FB" w:rsidRPr="005D35AA" w:rsidRDefault="00955BF3" w:rsidP="003768FB">
      <w:pPr>
        <w:jc w:val="center"/>
        <w:rPr>
          <w:sz w:val="56"/>
          <w:lang w:val="en-US"/>
        </w:rPr>
      </w:pPr>
      <w:r w:rsidRPr="005D35AA">
        <w:rPr>
          <w:sz w:val="56"/>
          <w:lang w:val="en-US"/>
        </w:rPr>
        <w:t>Study of prerequisites</w:t>
      </w:r>
    </w:p>
    <w:p w14:paraId="0C430671" w14:textId="77777777" w:rsidR="00955BF3" w:rsidRPr="005D35AA" w:rsidRDefault="00955BF3" w:rsidP="003768FB">
      <w:pPr>
        <w:jc w:val="center"/>
        <w:rPr>
          <w:sz w:val="56"/>
          <w:lang w:val="en-US"/>
        </w:rPr>
      </w:pPr>
    </w:p>
    <w:p w14:paraId="176A2D4C" w14:textId="50802CEE" w:rsidR="003768FB" w:rsidRPr="005D35AA" w:rsidRDefault="00955BF3" w:rsidP="003768FB">
      <w:pPr>
        <w:pBdr>
          <w:top w:val="single" w:sz="4" w:space="3" w:color="auto"/>
          <w:bottom w:val="single" w:sz="4" w:space="2" w:color="auto"/>
        </w:pBdr>
        <w:jc w:val="center"/>
        <w:rPr>
          <w:sz w:val="16"/>
          <w:lang w:val="en-US"/>
        </w:rPr>
      </w:pPr>
      <w:r w:rsidRPr="005D35AA">
        <w:rPr>
          <w:b/>
          <w:bCs/>
          <w:i/>
          <w:iCs/>
          <w:sz w:val="48"/>
          <w:lang w:val="en-US"/>
        </w:rPr>
        <w:t>Prerequisite</w:t>
      </w:r>
      <w:r w:rsidR="009E1A34">
        <w:rPr>
          <w:b/>
          <w:bCs/>
          <w:i/>
          <w:iCs/>
          <w:sz w:val="48"/>
          <w:lang w:val="en-US"/>
        </w:rPr>
        <w:t>s</w:t>
      </w:r>
      <w:r w:rsidRPr="005D35AA">
        <w:rPr>
          <w:b/>
          <w:bCs/>
          <w:i/>
          <w:iCs/>
          <w:sz w:val="48"/>
          <w:lang w:val="en-US"/>
        </w:rPr>
        <w:t xml:space="preserve"> and Ecosystems of Russia CLOUD</w:t>
      </w:r>
    </w:p>
    <w:p w14:paraId="5F5884D7" w14:textId="77777777" w:rsidR="003768FB" w:rsidRPr="005D35AA" w:rsidRDefault="003768FB" w:rsidP="003768FB">
      <w:pPr>
        <w:jc w:val="center"/>
        <w:rPr>
          <w:sz w:val="56"/>
          <w:lang w:val="en-US"/>
        </w:rPr>
      </w:pPr>
    </w:p>
    <w:p w14:paraId="61ED09D7" w14:textId="77777777" w:rsidR="003768FB" w:rsidRPr="005D35AA" w:rsidRDefault="003768FB" w:rsidP="003768FB">
      <w:pPr>
        <w:rPr>
          <w:sz w:val="56"/>
          <w:lang w:val="en-US"/>
        </w:rPr>
      </w:pPr>
    </w:p>
    <w:p w14:paraId="5D9F5FDC" w14:textId="77777777" w:rsidR="003768FB" w:rsidRPr="005D35AA" w:rsidRDefault="003768FB" w:rsidP="003768FB">
      <w:pPr>
        <w:jc w:val="center"/>
        <w:rPr>
          <w:sz w:val="28"/>
          <w:lang w:val="en-US"/>
        </w:rPr>
      </w:pPr>
      <w:r w:rsidRPr="005D35AA">
        <w:rPr>
          <w:sz w:val="28"/>
          <w:lang w:val="en-US"/>
        </w:rPr>
        <w:t>RESG/GTS/IBF/APS</w:t>
      </w:r>
    </w:p>
    <w:p w14:paraId="462D6432" w14:textId="77777777" w:rsidR="003768FB" w:rsidRPr="005D35AA" w:rsidRDefault="003768FB" w:rsidP="003768FB">
      <w:pPr>
        <w:jc w:val="center"/>
        <w:rPr>
          <w:sz w:val="28"/>
          <w:lang w:val="en-US"/>
        </w:rPr>
      </w:pPr>
    </w:p>
    <w:p w14:paraId="5669B3DF" w14:textId="77777777" w:rsidR="003768FB" w:rsidRPr="005D35AA" w:rsidRDefault="003768FB" w:rsidP="003768FB">
      <w:pPr>
        <w:jc w:val="center"/>
        <w:rPr>
          <w:sz w:val="28"/>
          <w:lang w:val="en-US"/>
        </w:rPr>
      </w:pPr>
    </w:p>
    <w:p w14:paraId="30264675" w14:textId="012543F1" w:rsidR="003768FB" w:rsidRPr="005D35AA" w:rsidRDefault="000231EF" w:rsidP="003768FB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Version 0.9</w:t>
      </w:r>
      <w:r w:rsidR="00C172AF">
        <w:rPr>
          <w:sz w:val="28"/>
          <w:lang w:val="en-US"/>
        </w:rPr>
        <w:t xml:space="preserve"> of 15</w:t>
      </w:r>
      <w:r w:rsidR="0086699C" w:rsidRPr="005D35AA">
        <w:rPr>
          <w:sz w:val="28"/>
          <w:lang w:val="en-US"/>
        </w:rPr>
        <w:t>/11</w:t>
      </w:r>
      <w:r w:rsidR="003768FB" w:rsidRPr="005D35AA">
        <w:rPr>
          <w:sz w:val="28"/>
          <w:lang w:val="en-US"/>
        </w:rPr>
        <w:t>/2017</w:t>
      </w:r>
    </w:p>
    <w:p w14:paraId="4769C52E" w14:textId="77777777" w:rsidR="003768FB" w:rsidRPr="005D35AA" w:rsidRDefault="003768FB" w:rsidP="003768FB">
      <w:pPr>
        <w:jc w:val="center"/>
        <w:rPr>
          <w:sz w:val="28"/>
          <w:lang w:val="en-US"/>
        </w:rPr>
      </w:pPr>
    </w:p>
    <w:p w14:paraId="5FE32844" w14:textId="58BC3A2C" w:rsidR="00CE7BD1" w:rsidRPr="005D35AA" w:rsidRDefault="00CE7BD1" w:rsidP="00CE7BD1">
      <w:pPr>
        <w:jc w:val="center"/>
        <w:rPr>
          <w:sz w:val="28"/>
          <w:lang w:val="en-US"/>
        </w:rPr>
      </w:pPr>
      <w:r w:rsidRPr="005D35AA">
        <w:rPr>
          <w:sz w:val="28"/>
          <w:lang w:val="en-US"/>
        </w:rPr>
        <w:t>State: evaluation</w:t>
      </w:r>
    </w:p>
    <w:p w14:paraId="01667843" w14:textId="77777777" w:rsidR="003768FB" w:rsidRPr="005D35AA" w:rsidRDefault="003768FB" w:rsidP="003768F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77933C"/>
          <w:sz w:val="44"/>
          <w:szCs w:val="44"/>
          <w:lang w:val="en-US"/>
        </w:rPr>
      </w:pPr>
    </w:p>
    <w:p w14:paraId="53205F1B" w14:textId="77777777" w:rsidR="003768FB" w:rsidRPr="005D35AA" w:rsidRDefault="003768FB" w:rsidP="003768FB">
      <w:pPr>
        <w:rPr>
          <w:sz w:val="20"/>
          <w:lang w:val="en-US"/>
        </w:rPr>
      </w:pPr>
    </w:p>
    <w:p w14:paraId="22C977ED" w14:textId="3AE597DF" w:rsidR="005D35AA" w:rsidRPr="005D35AA" w:rsidRDefault="005D35AA">
      <w:pPr>
        <w:rPr>
          <w:lang w:val="en-US"/>
        </w:rPr>
      </w:pPr>
    </w:p>
    <w:p w14:paraId="16C2CED2" w14:textId="77777777" w:rsidR="005D35AA" w:rsidRPr="005D35AA" w:rsidRDefault="005D35AA" w:rsidP="005D35AA">
      <w:pPr>
        <w:rPr>
          <w:lang w:val="en-US"/>
        </w:rPr>
      </w:pPr>
    </w:p>
    <w:tbl>
      <w:tblPr>
        <w:tblW w:w="10698" w:type="dxa"/>
        <w:tblInd w:w="-81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4"/>
        <w:gridCol w:w="1478"/>
        <w:gridCol w:w="2268"/>
        <w:gridCol w:w="3118"/>
        <w:gridCol w:w="1482"/>
        <w:gridCol w:w="1278"/>
      </w:tblGrid>
      <w:tr w:rsidR="005D35AA" w:rsidRPr="005D35AA" w14:paraId="6C622535" w14:textId="77777777" w:rsidTr="006D61E9">
        <w:trPr>
          <w:cantSplit/>
          <w:trHeight w:val="610"/>
        </w:trPr>
        <w:tc>
          <w:tcPr>
            <w:tcW w:w="1069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A8506C9" w14:textId="77777777" w:rsidR="005D35AA" w:rsidRPr="005D35AA" w:rsidRDefault="005D35AA" w:rsidP="006D61E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D35AA">
              <w:rPr>
                <w:sz w:val="28"/>
                <w:szCs w:val="28"/>
                <w:lang w:val="en-US"/>
              </w:rPr>
              <w:t>History of the versions</w:t>
            </w:r>
          </w:p>
        </w:tc>
      </w:tr>
      <w:tr w:rsidR="005D35AA" w:rsidRPr="005D35AA" w14:paraId="3EA26525" w14:textId="77777777" w:rsidTr="006D61E9">
        <w:trPr>
          <w:trHeight w:val="457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0C3A5A71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Version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35AC6204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Date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3138F970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Author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71C60A30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Status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581BEBC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Validation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D7F1054" w14:textId="77777777" w:rsidR="005D35AA" w:rsidRPr="005D35AA" w:rsidRDefault="005D35AA" w:rsidP="006D61E9">
            <w:pPr>
              <w:snapToGrid w:val="0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Number of page</w:t>
            </w:r>
          </w:p>
        </w:tc>
      </w:tr>
      <w:tr w:rsidR="005D35AA" w:rsidRPr="005D35AA" w14:paraId="4A176229" w14:textId="77777777" w:rsidTr="006D61E9">
        <w:trPr>
          <w:trHeight w:val="236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0F1561" w14:textId="77777777" w:rsidR="005D35AA" w:rsidRPr="005D35AA" w:rsidRDefault="005D35AA" w:rsidP="006D61E9">
            <w:pPr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0.1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8B41B62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09/10/2017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8B3CDE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Amine ELOUALID ELALAOUI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AAE851" w14:textId="0C994E02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Creation</w:t>
            </w:r>
            <w:r w:rsidR="0020101E">
              <w:rPr>
                <w:sz w:val="20"/>
                <w:lang w:val="en-US"/>
              </w:rPr>
              <w:t xml:space="preserve"> FR Version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F32D6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6DF331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5259E172" w14:textId="77777777" w:rsidTr="006D61E9">
        <w:trPr>
          <w:trHeight w:val="236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E1DA40B" w14:textId="690F738D" w:rsidR="005D35AA" w:rsidRPr="005D35AA" w:rsidRDefault="000231EF" w:rsidP="006D61E9">
            <w:pPr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0.9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2B4271" w14:textId="025B91CF" w:rsidR="005D35AA" w:rsidRPr="005D35AA" w:rsidRDefault="00C172AF" w:rsidP="006D61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</w:t>
            </w:r>
            <w:r w:rsidR="0020101E">
              <w:rPr>
                <w:sz w:val="20"/>
                <w:lang w:val="en-US"/>
              </w:rPr>
              <w:t>/11/2017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A0BA0C" w14:textId="40157A6E" w:rsidR="005D35AA" w:rsidRPr="005D35AA" w:rsidRDefault="0020101E" w:rsidP="006D61E9">
            <w:pPr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Amine ELOUALID ELALAOUI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0E45C3" w14:textId="6B427E75" w:rsidR="005D35AA" w:rsidRPr="005D35AA" w:rsidRDefault="0020101E" w:rsidP="006D61E9">
            <w:pPr>
              <w:snapToGrid w:val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Creation of ENGLISH Version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9716C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23221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7B8608B6" w14:textId="77777777" w:rsidTr="006D61E9">
        <w:trPr>
          <w:trHeight w:val="22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2ABADD" w14:textId="77777777" w:rsidR="005D35AA" w:rsidRPr="005D35AA" w:rsidRDefault="005D35AA" w:rsidP="006D61E9">
            <w:pPr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4F9211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A37197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49786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9D23B8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701FF0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00C53E81" w14:textId="77777777" w:rsidTr="006D61E9">
        <w:trPr>
          <w:trHeight w:val="236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0915BE" w14:textId="77777777" w:rsidR="005D35AA" w:rsidRPr="005D35AA" w:rsidRDefault="005D35AA" w:rsidP="006D61E9">
            <w:pPr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93FBF4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35A8FD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A0DA96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EE7CD0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372CF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41262DF2" w14:textId="77777777" w:rsidTr="006D61E9">
        <w:trPr>
          <w:trHeight w:val="250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FB7983" w14:textId="77777777" w:rsidR="005D35AA" w:rsidRPr="005D35AA" w:rsidRDefault="005D35AA" w:rsidP="006D61E9">
            <w:pPr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71553B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DF9815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DA1F15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7225D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1E0EAF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6E241E3D" w14:textId="77777777" w:rsidTr="006D61E9">
        <w:trPr>
          <w:trHeight w:val="250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BD8151" w14:textId="77777777" w:rsidR="005D35AA" w:rsidRPr="005D35AA" w:rsidRDefault="005D35AA" w:rsidP="006D61E9">
            <w:pPr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16E98D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0A9A11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C561D4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6F22F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C5CBB0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</w:tbl>
    <w:tbl>
      <w:tblPr>
        <w:tblpPr w:leftFromText="141" w:rightFromText="141" w:vertAnchor="text" w:horzAnchor="margin" w:tblpXSpec="center" w:tblpY="200"/>
        <w:tblW w:w="1076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559"/>
        <w:gridCol w:w="6521"/>
        <w:gridCol w:w="1767"/>
      </w:tblGrid>
      <w:tr w:rsidR="005D35AA" w:rsidRPr="005D35AA" w14:paraId="3FC07D66" w14:textId="77777777" w:rsidTr="006D61E9">
        <w:trPr>
          <w:cantSplit/>
        </w:trPr>
        <w:tc>
          <w:tcPr>
            <w:tcW w:w="107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AA8FB60" w14:textId="77777777" w:rsidR="005D35AA" w:rsidRPr="005D35AA" w:rsidRDefault="005D35AA" w:rsidP="006D61E9">
            <w:pPr>
              <w:ind w:left="209" w:hanging="209"/>
              <w:jc w:val="center"/>
              <w:rPr>
                <w:b/>
                <w:bCs/>
                <w:lang w:val="en-US"/>
              </w:rPr>
            </w:pPr>
            <w:r w:rsidRPr="005D35AA">
              <w:rPr>
                <w:lang w:val="en-US"/>
              </w:rPr>
              <w:t>History of updates</w:t>
            </w:r>
          </w:p>
        </w:tc>
      </w:tr>
      <w:tr w:rsidR="005D35AA" w:rsidRPr="005D35AA" w14:paraId="23E296B7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56977EB5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Version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0CE4B8A1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Date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3D8BA7EB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Type of the update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31B5BB63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Number of page</w:t>
            </w:r>
          </w:p>
        </w:tc>
      </w:tr>
      <w:tr w:rsidR="005D35AA" w:rsidRPr="005D35AA" w14:paraId="35A807D2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BCA47A" w14:textId="77777777" w:rsidR="005D35AA" w:rsidRPr="005D35AA" w:rsidRDefault="005D35AA" w:rsidP="006D61E9">
            <w:pPr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0.1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FEA66D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09/10/2017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436FBA" w14:textId="77777777" w:rsidR="005D35AA" w:rsidRPr="005D35AA" w:rsidRDefault="005D35AA" w:rsidP="006D61E9">
            <w:pPr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Creation of document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1FB06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5D35AA" w14:paraId="17214CE7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40D9AF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0.7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EBD29B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09/11/17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FB81D1" w14:textId="77777777" w:rsidR="005D35AA" w:rsidRPr="005D35AA" w:rsidRDefault="005D35AA" w:rsidP="006D61E9">
            <w:pPr>
              <w:snapToGrid w:val="0"/>
              <w:spacing w:after="0"/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Network urbanization plan of urbanization of the network,</w:t>
            </w:r>
          </w:p>
          <w:p w14:paraId="6CAFEBFD" w14:textId="7A6ED733" w:rsidR="005D35AA" w:rsidRPr="005D35AA" w:rsidRDefault="005D35AA" w:rsidP="006D61E9">
            <w:pPr>
              <w:snapToGrid w:val="0"/>
              <w:spacing w:after="0"/>
              <w:rPr>
                <w:sz w:val="20"/>
                <w:lang w:val="en-US"/>
              </w:rPr>
            </w:pPr>
            <w:proofErr w:type="spellStart"/>
            <w:r w:rsidRPr="005D35AA">
              <w:rPr>
                <w:sz w:val="20"/>
                <w:lang w:val="en-US"/>
              </w:rPr>
              <w:t>VCenter</w:t>
            </w:r>
            <w:proofErr w:type="spellEnd"/>
            <w:r w:rsidRPr="005D35AA">
              <w:rPr>
                <w:sz w:val="20"/>
                <w:lang w:val="en-US"/>
              </w:rPr>
              <w:t xml:space="preserve"> of </w:t>
            </w:r>
            <w:r w:rsidR="00B7280C" w:rsidRPr="005D35AA">
              <w:rPr>
                <w:sz w:val="20"/>
                <w:lang w:val="en-US"/>
              </w:rPr>
              <w:t>Management</w:t>
            </w:r>
            <w:r w:rsidRPr="005D35AA">
              <w:rPr>
                <w:sz w:val="20"/>
                <w:lang w:val="en-US"/>
              </w:rPr>
              <w:t xml:space="preserve"> in Russia (phase project)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D4A8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  <w:r w:rsidRPr="005D35AA">
              <w:rPr>
                <w:sz w:val="20"/>
                <w:lang w:val="en-US"/>
              </w:rPr>
              <w:t>10,11,17,18</w:t>
            </w:r>
          </w:p>
        </w:tc>
      </w:tr>
      <w:tr w:rsidR="005D35AA" w:rsidRPr="00F235B5" w14:paraId="44A7CE96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8FF94E" w14:textId="58AED1D4" w:rsidR="005D35AA" w:rsidRPr="005D35AA" w:rsidRDefault="000231EF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0.9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5C18CC" w14:textId="4CA5E3AE" w:rsidR="005D35AA" w:rsidRPr="005D35AA" w:rsidRDefault="00A23511" w:rsidP="006D61E9">
            <w:pPr>
              <w:snapToGrid w:val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15/11/17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046DD" w14:textId="1748608E" w:rsidR="005D35AA" w:rsidRPr="005D35AA" w:rsidRDefault="0020101E" w:rsidP="006D61E9">
            <w:pPr>
              <w:snapToGrid w:val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Translation of document in English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1B76C1" w14:textId="18B47355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F235B5" w14:paraId="34A57771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AD2FB9" w14:textId="106C52C6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0CC73E" w14:textId="14D1A18F" w:rsidR="005D35AA" w:rsidRPr="005D35AA" w:rsidRDefault="005D35AA" w:rsidP="006D61E9">
            <w:pPr>
              <w:rPr>
                <w:sz w:val="20"/>
                <w:lang w:val="en-US"/>
              </w:rPr>
            </w:pP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4452E5" w14:textId="2AF1031A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CC59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F235B5" w14:paraId="22265442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E4035D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61F468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EA09A7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813DA2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F235B5" w14:paraId="008D03AE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7B2ABD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3686F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A20A6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734E3B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F235B5" w14:paraId="7DBFE212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D2E04F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F41617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0011B3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3D35A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  <w:tr w:rsidR="005D35AA" w:rsidRPr="00F235B5" w14:paraId="7DA7A7B9" w14:textId="77777777" w:rsidTr="006D61E9"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50C1D7" w14:textId="77777777" w:rsidR="005D35AA" w:rsidRPr="005D35AA" w:rsidRDefault="005D35AA" w:rsidP="006D61E9">
            <w:pPr>
              <w:snapToGrid w:val="0"/>
              <w:jc w:val="center"/>
              <w:rPr>
                <w:b/>
                <w:bCs/>
                <w:sz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29298D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2BD4E6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934AC2" w14:textId="77777777" w:rsidR="005D35AA" w:rsidRPr="005D35AA" w:rsidRDefault="005D35AA" w:rsidP="006D61E9">
            <w:pPr>
              <w:snapToGrid w:val="0"/>
              <w:rPr>
                <w:sz w:val="20"/>
                <w:lang w:val="en-US"/>
              </w:rPr>
            </w:pPr>
          </w:p>
        </w:tc>
      </w:tr>
    </w:tbl>
    <w:p w14:paraId="23DA6DB4" w14:textId="77777777" w:rsidR="005D35AA" w:rsidRPr="005D35AA" w:rsidRDefault="005D35AA" w:rsidP="005D35AA">
      <w:pPr>
        <w:rPr>
          <w:lang w:val="en-US"/>
        </w:rPr>
      </w:pPr>
    </w:p>
    <w:tbl>
      <w:tblPr>
        <w:tblW w:w="10110" w:type="dxa"/>
        <w:tblInd w:w="-57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4468"/>
        <w:gridCol w:w="3090"/>
      </w:tblGrid>
      <w:tr w:rsidR="005D35AA" w:rsidRPr="005D35AA" w14:paraId="16DB2962" w14:textId="77777777" w:rsidTr="006D61E9">
        <w:trPr>
          <w:cantSplit/>
          <w:tblHeader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DFDFDF"/>
          </w:tcPr>
          <w:p w14:paraId="0DAF51DC" w14:textId="77777777" w:rsidR="005D35AA" w:rsidRPr="005D35AA" w:rsidRDefault="005D35AA" w:rsidP="006D61E9">
            <w:pPr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Department</w:t>
            </w:r>
          </w:p>
        </w:tc>
        <w:tc>
          <w:tcPr>
            <w:tcW w:w="44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DFDFDF"/>
          </w:tcPr>
          <w:p w14:paraId="19E412A1" w14:textId="77777777" w:rsidR="005D35AA" w:rsidRPr="005D35AA" w:rsidRDefault="005D35AA" w:rsidP="006D61E9">
            <w:pPr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Recipient(Addressee)</w:t>
            </w:r>
          </w:p>
        </w:tc>
        <w:tc>
          <w:tcPr>
            <w:tcW w:w="309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14:paraId="5DAB7CAF" w14:textId="77777777" w:rsidR="005D35AA" w:rsidRPr="005D35AA" w:rsidRDefault="005D35AA" w:rsidP="006D61E9">
            <w:pPr>
              <w:jc w:val="center"/>
              <w:rPr>
                <w:b/>
                <w:bCs/>
                <w:sz w:val="20"/>
                <w:lang w:val="en-US"/>
              </w:rPr>
            </w:pPr>
            <w:r w:rsidRPr="005D35AA">
              <w:rPr>
                <w:b/>
                <w:bCs/>
                <w:sz w:val="20"/>
                <w:lang w:val="en-US"/>
              </w:rPr>
              <w:t>Function(Office)</w:t>
            </w:r>
          </w:p>
        </w:tc>
      </w:tr>
      <w:tr w:rsidR="005D35AA" w:rsidRPr="005D35AA" w14:paraId="76B23E0D" w14:textId="77777777" w:rsidTr="006D61E9">
        <w:trPr>
          <w:cantSplit/>
        </w:trPr>
        <w:tc>
          <w:tcPr>
            <w:tcW w:w="25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0CF45FA" w14:textId="77777777" w:rsidR="005D35AA" w:rsidRPr="005D35AA" w:rsidRDefault="005D35AA" w:rsidP="006D61E9">
            <w:pPr>
              <w:pStyle w:val="ContrleTexteG"/>
              <w:snapToGrid w:val="0"/>
              <w:ind w:left="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5D35AA">
              <w:rPr>
                <w:rFonts w:ascii="Times New Roman" w:hAnsi="Times New Roman"/>
                <w:sz w:val="20"/>
                <w:szCs w:val="24"/>
                <w:lang w:val="en-US"/>
              </w:rPr>
              <w:t>RESG / GTS / IBF / APS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BC7C8F" w14:textId="77777777" w:rsidR="005D35AA" w:rsidRPr="005D35AA" w:rsidRDefault="005D35AA" w:rsidP="006D61E9">
            <w:pPr>
              <w:pStyle w:val="ContrleTexteC"/>
              <w:snapToGrid w:val="0"/>
              <w:jc w:val="left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0353CB" w14:textId="77777777" w:rsidR="005D35AA" w:rsidRPr="005D35AA" w:rsidRDefault="005D35AA" w:rsidP="006D61E9">
            <w:pPr>
              <w:pStyle w:val="ContrleTexteC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</w:tr>
      <w:tr w:rsidR="005D35AA" w:rsidRPr="005D35AA" w14:paraId="198B48E8" w14:textId="77777777" w:rsidTr="006D61E9">
        <w:trPr>
          <w:cantSplit/>
        </w:trPr>
        <w:tc>
          <w:tcPr>
            <w:tcW w:w="25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03787A" w14:textId="77777777" w:rsidR="005D35AA" w:rsidRPr="005D35AA" w:rsidRDefault="005D35AA" w:rsidP="006D61E9">
            <w:pPr>
              <w:pStyle w:val="ContrleTexteG"/>
              <w:snapToGrid w:val="0"/>
              <w:ind w:left="0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1AE9F" w14:textId="77777777" w:rsidR="005D35AA" w:rsidRPr="005D35AA" w:rsidRDefault="005D35AA" w:rsidP="006D61E9">
            <w:pPr>
              <w:pStyle w:val="ContrleTexteC"/>
              <w:snapToGrid w:val="0"/>
              <w:jc w:val="left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04DC7C" w14:textId="77777777" w:rsidR="005D35AA" w:rsidRPr="005D35AA" w:rsidRDefault="005D35AA" w:rsidP="006D61E9">
            <w:pPr>
              <w:pStyle w:val="ContrleTexteC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</w:tr>
      <w:tr w:rsidR="005D35AA" w:rsidRPr="005D35AA" w14:paraId="6BC0EE76" w14:textId="77777777" w:rsidTr="006D61E9">
        <w:trPr>
          <w:cantSplit/>
        </w:trPr>
        <w:tc>
          <w:tcPr>
            <w:tcW w:w="25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F78A72E" w14:textId="77777777" w:rsidR="005D35AA" w:rsidRPr="005D35AA" w:rsidRDefault="005D35AA" w:rsidP="006D61E9">
            <w:pPr>
              <w:pStyle w:val="ContrleTexteG"/>
              <w:snapToGrid w:val="0"/>
              <w:ind w:left="0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B23A59" w14:textId="77777777" w:rsidR="005D35AA" w:rsidRPr="005D35AA" w:rsidRDefault="005D35AA" w:rsidP="006D61E9">
            <w:pPr>
              <w:pStyle w:val="ContrleTexteC"/>
              <w:snapToGrid w:val="0"/>
              <w:jc w:val="left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A75295F" w14:textId="77777777" w:rsidR="005D35AA" w:rsidRPr="005D35AA" w:rsidRDefault="005D35AA" w:rsidP="006D61E9">
            <w:pPr>
              <w:pStyle w:val="ContrleTexteC"/>
              <w:rPr>
                <w:rFonts w:ascii="Times New Roman" w:hAnsi="Times New Roman"/>
                <w:sz w:val="20"/>
                <w:szCs w:val="24"/>
                <w:lang w:val="en-US"/>
              </w:rPr>
            </w:pPr>
          </w:p>
        </w:tc>
      </w:tr>
      <w:tr w:rsidR="005D35AA" w:rsidRPr="005D35AA" w14:paraId="2EBED97D" w14:textId="77777777" w:rsidTr="006D61E9">
        <w:trPr>
          <w:cantSplit/>
        </w:trPr>
        <w:tc>
          <w:tcPr>
            <w:tcW w:w="25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89139C" w14:textId="77777777" w:rsidR="005D35AA" w:rsidRPr="005D35AA" w:rsidRDefault="005D35AA" w:rsidP="006D61E9">
            <w:pPr>
              <w:pStyle w:val="ContrleTexteG"/>
              <w:snapToGrid w:val="0"/>
              <w:ind w:left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C2337F" w14:textId="77777777" w:rsidR="005D35AA" w:rsidRPr="005D35AA" w:rsidRDefault="005D35AA" w:rsidP="006D61E9">
            <w:pPr>
              <w:pStyle w:val="ContrleTexteC"/>
              <w:snapToGrid w:val="0"/>
              <w:jc w:val="left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13E5139" w14:textId="77777777" w:rsidR="005D35AA" w:rsidRPr="005D35AA" w:rsidRDefault="005D35AA" w:rsidP="006D61E9">
            <w:pPr>
              <w:pStyle w:val="ContrleTexteC"/>
              <w:rPr>
                <w:rFonts w:ascii="Times New Roman" w:hAnsi="Times New Roman"/>
                <w:lang w:val="en-US"/>
              </w:rPr>
            </w:pPr>
          </w:p>
        </w:tc>
      </w:tr>
    </w:tbl>
    <w:p w14:paraId="55CB70DC" w14:textId="1D6383CC" w:rsidR="002852F5" w:rsidRPr="005D35AA" w:rsidRDefault="002852F5" w:rsidP="000862CF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77933C"/>
          <w:sz w:val="44"/>
          <w:szCs w:val="4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865589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581C2" w14:textId="5439B16E" w:rsidR="002D53CD" w:rsidRDefault="007B1FE6">
          <w:pPr>
            <w:pStyle w:val="En-ttedetabledesmatires"/>
            <w:rPr>
              <w:lang w:val="en-US"/>
            </w:rPr>
          </w:pPr>
          <w:r>
            <w:rPr>
              <w:lang w:val="en-US"/>
            </w:rPr>
            <w:t>Contents</w:t>
          </w:r>
        </w:p>
        <w:p w14:paraId="5AFC0661" w14:textId="1F07CB0D" w:rsidR="00AE0B1B" w:rsidRDefault="002D53C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5D35AA">
            <w:rPr>
              <w:lang w:val="en-US"/>
            </w:rPr>
            <w:fldChar w:fldCharType="begin"/>
          </w:r>
          <w:r w:rsidRPr="005D35AA">
            <w:rPr>
              <w:lang w:val="en-US"/>
            </w:rPr>
            <w:instrText xml:space="preserve"> TOC \o "1-3" \h \z \u </w:instrText>
          </w:r>
          <w:r w:rsidRPr="005D35AA">
            <w:rPr>
              <w:lang w:val="en-US"/>
            </w:rPr>
            <w:fldChar w:fldCharType="separate"/>
          </w:r>
          <w:hyperlink w:anchor="_Toc498703977" w:history="1">
            <w:r w:rsidR="00AE0B1B" w:rsidRPr="003E127B">
              <w:rPr>
                <w:rStyle w:val="Lienhypertexte"/>
                <w:noProof/>
                <w:lang w:val="en-US"/>
              </w:rPr>
              <w:t>Objective:</w:t>
            </w:r>
            <w:r w:rsidR="00AE0B1B">
              <w:rPr>
                <w:noProof/>
                <w:webHidden/>
              </w:rPr>
              <w:tab/>
            </w:r>
            <w:r w:rsidR="00AE0B1B">
              <w:rPr>
                <w:noProof/>
                <w:webHidden/>
              </w:rPr>
              <w:fldChar w:fldCharType="begin"/>
            </w:r>
            <w:r w:rsidR="00AE0B1B">
              <w:rPr>
                <w:noProof/>
                <w:webHidden/>
              </w:rPr>
              <w:instrText xml:space="preserve"> PAGEREF _Toc498703977 \h </w:instrText>
            </w:r>
            <w:r w:rsidR="00AE0B1B">
              <w:rPr>
                <w:noProof/>
                <w:webHidden/>
              </w:rPr>
            </w:r>
            <w:r w:rsidR="00AE0B1B">
              <w:rPr>
                <w:noProof/>
                <w:webHidden/>
              </w:rPr>
              <w:fldChar w:fldCharType="separate"/>
            </w:r>
            <w:r w:rsidR="00AE0B1B">
              <w:rPr>
                <w:noProof/>
                <w:webHidden/>
              </w:rPr>
              <w:t>4</w:t>
            </w:r>
            <w:r w:rsidR="00AE0B1B">
              <w:rPr>
                <w:noProof/>
                <w:webHidden/>
              </w:rPr>
              <w:fldChar w:fldCharType="end"/>
            </w:r>
          </w:hyperlink>
        </w:p>
        <w:p w14:paraId="118DA888" w14:textId="6B7FC116" w:rsidR="00AE0B1B" w:rsidRDefault="00AE0B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78" w:history="1">
            <w:r w:rsidRPr="003E127B">
              <w:rPr>
                <w:rStyle w:val="Lienhypertexte"/>
                <w:noProof/>
                <w:lang w:val="en-US"/>
              </w:rPr>
              <w:t>The existing infrastructure: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3576" w14:textId="3BB8D692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79" w:history="1">
            <w:r w:rsidRPr="003E127B">
              <w:rPr>
                <w:rStyle w:val="Lienhypertexte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B15B" w14:textId="698AD16D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0" w:history="1">
            <w:r w:rsidRPr="003E127B">
              <w:rPr>
                <w:rStyle w:val="Lienhypertexte"/>
                <w:noProof/>
                <w:lang w:val="en-US"/>
              </w:rPr>
              <w:t>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C075" w14:textId="1A89ECDF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1" w:history="1">
            <w:r w:rsidRPr="003E127B">
              <w:rPr>
                <w:rStyle w:val="Lienhypertexte"/>
                <w:noProof/>
                <w:lang w:val="en-US"/>
              </w:rPr>
              <w:t>Datacenter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3587" w14:textId="752FDD15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2" w:history="1">
            <w:r w:rsidRPr="003E127B">
              <w:rPr>
                <w:rStyle w:val="Lienhypertexte"/>
                <w:noProof/>
                <w:lang w:val="en-US"/>
              </w:rPr>
              <w:t>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3A88" w14:textId="73F6217E" w:rsidR="00AE0B1B" w:rsidRDefault="00AE0B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3" w:history="1">
            <w:r w:rsidRPr="003E127B">
              <w:rPr>
                <w:rStyle w:val="Lienhypertexte"/>
                <w:noProof/>
                <w:lang w:val="en-US"/>
              </w:rPr>
              <w:t>The target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5FF9" w14:textId="044E359F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4" w:history="1">
            <w:r w:rsidRPr="003E127B">
              <w:rPr>
                <w:rStyle w:val="Lienhypertexte"/>
                <w:noProof/>
                <w:lang w:val="en-US"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DB39" w14:textId="40383BD0" w:rsidR="00AE0B1B" w:rsidRDefault="00AE0B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5" w:history="1">
            <w:r w:rsidRPr="003E127B">
              <w:rPr>
                <w:rStyle w:val="Lienhypertexte"/>
                <w:noProof/>
                <w:lang w:val="en-US"/>
              </w:rPr>
              <w:t>The catalog of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1F02" w14:textId="34FD927B" w:rsidR="00AE0B1B" w:rsidRDefault="00AE0B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6" w:history="1">
            <w:r w:rsidRPr="003E127B">
              <w:rPr>
                <w:rStyle w:val="Lienhypertexte"/>
                <w:noProof/>
                <w:lang w:val="en-US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4898" w14:textId="134E2E51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7" w:history="1">
            <w:r w:rsidRPr="003E127B">
              <w:rPr>
                <w:rStyle w:val="Lienhypertexte"/>
                <w:noProof/>
                <w:lang w:val="en-US"/>
              </w:rPr>
              <w:t>The Network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EA40" w14:textId="317BEFCA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8" w:history="1">
            <w:r w:rsidRPr="003E127B">
              <w:rPr>
                <w:rStyle w:val="Lienhypertexte"/>
                <w:noProof/>
                <w:lang w:val="en-US"/>
              </w:rPr>
              <w:t>Network of the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93E9" w14:textId="61EB0644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89" w:history="1">
            <w:r w:rsidRPr="003E127B">
              <w:rPr>
                <w:rStyle w:val="Lienhypertexte"/>
                <w:noProof/>
                <w:lang w:val="en-US"/>
              </w:rPr>
              <w:t>Network urbanization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1262" w14:textId="388C5AB1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0" w:history="1">
            <w:r w:rsidRPr="003E127B">
              <w:rPr>
                <w:rStyle w:val="Lienhypertexte"/>
                <w:noProof/>
                <w:lang w:val="en-US"/>
              </w:rPr>
              <w:t>The security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110A" w14:textId="0E3F4DBE" w:rsidR="00AE0B1B" w:rsidRDefault="00AE0B1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1" w:history="1">
            <w:r w:rsidRPr="003E127B">
              <w:rPr>
                <w:rStyle w:val="Lienhypertexte"/>
                <w:noProof/>
                <w:lang w:val="en-US"/>
              </w:rPr>
              <w:t>The Cloud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ABDC" w14:textId="0B7138DE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2" w:history="1">
            <w:r w:rsidRPr="003E127B">
              <w:rPr>
                <w:rStyle w:val="Lienhypertexte"/>
                <w:noProof/>
                <w:lang w:val="en-US"/>
              </w:rPr>
              <w:t>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0140" w14:textId="161E3B5A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3" w:history="1">
            <w:r w:rsidRPr="003E127B">
              <w:rPr>
                <w:rStyle w:val="Lienhypertexte"/>
                <w:noProof/>
                <w:lang w:val="en-US"/>
              </w:rPr>
              <w:t>VRA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9E0F" w14:textId="7A6C4279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4" w:history="1">
            <w:r w:rsidRPr="003E127B">
              <w:rPr>
                <w:rStyle w:val="Lienhypertexte"/>
                <w:noProof/>
                <w:lang w:val="en-US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8CED" w14:textId="4C3600A7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5" w:history="1">
            <w:r w:rsidRPr="003E127B">
              <w:rPr>
                <w:rStyle w:val="Lienhypertexte"/>
                <w:noProof/>
                <w:lang w:val="en-US"/>
              </w:rPr>
              <w:t>Marley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3405" w14:textId="73D9A1C8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6" w:history="1">
            <w:r w:rsidRPr="003E127B">
              <w:rPr>
                <w:rStyle w:val="Lienhypertexte"/>
                <w:noProof/>
                <w:lang w:val="en-US"/>
              </w:rPr>
              <w:t>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56814" w14:textId="7DE39240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7" w:history="1">
            <w:r w:rsidRPr="003E127B">
              <w:rPr>
                <w:rStyle w:val="Lienhypertexte"/>
                <w:noProof/>
                <w:lang w:val="en-US"/>
              </w:rPr>
              <w:t>Netmap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68CF2" w14:textId="3FD7CD67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8" w:history="1">
            <w:r w:rsidRPr="003E127B">
              <w:rPr>
                <w:rStyle w:val="Lienhypertexte"/>
                <w:noProof/>
                <w:lang w:val="en-US"/>
              </w:rPr>
              <w:t>Template and Post Install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1D46" w14:textId="1F4E957C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3999" w:history="1">
            <w:r w:rsidRPr="003E127B">
              <w:rPr>
                <w:rStyle w:val="Lienhypertexte"/>
                <w:noProof/>
                <w:lang w:val="en-US"/>
              </w:rPr>
              <w:t>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B57C" w14:textId="40B93E72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0" w:history="1">
            <w:r w:rsidRPr="003E127B">
              <w:rPr>
                <w:rStyle w:val="Lienhypertexte"/>
                <w:noProof/>
                <w:lang w:val="en-US"/>
              </w:rPr>
              <w:t>Trigrams: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C3296" w14:textId="0F9BDD85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1" w:history="1">
            <w:r w:rsidRPr="003E127B">
              <w:rPr>
                <w:rStyle w:val="Lienhypertexte"/>
                <w:noProof/>
                <w:lang w:val="en-US"/>
              </w:rPr>
              <w:t>Taxation: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647B" w14:textId="10847E91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2" w:history="1">
            <w:r w:rsidRPr="003E127B">
              <w:rPr>
                <w:rStyle w:val="Lienhypertexte"/>
                <w:noProof/>
                <w:lang w:val="en-US"/>
              </w:rPr>
              <w:t>Notification: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A12B" w14:textId="57E0295A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3" w:history="1">
            <w:r w:rsidRPr="003E127B">
              <w:rPr>
                <w:rStyle w:val="Lienhypertexte"/>
                <w:noProof/>
                <w:lang w:val="en-US"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CA55" w14:textId="346F5310" w:rsidR="00AE0B1B" w:rsidRDefault="00AE0B1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4" w:history="1">
            <w:r w:rsidRPr="003E127B">
              <w:rPr>
                <w:rStyle w:val="Lienhypertexte"/>
                <w:noProof/>
                <w:lang w:val="en-US"/>
              </w:rPr>
              <w:t>Licensing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054F" w14:textId="013AF964" w:rsidR="00AE0B1B" w:rsidRDefault="00AE0B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704005" w:history="1">
            <w:r w:rsidRPr="003E127B">
              <w:rPr>
                <w:rStyle w:val="Lienhypertexte"/>
                <w:noProof/>
                <w:lang w:val="fr-CH" w:eastAsia="ar-SA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_Toc498704005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AA8D" w14:textId="03C5EC04" w:rsidR="00BB5BA1" w:rsidRPr="005D35AA" w:rsidRDefault="002D53CD" w:rsidP="00BB5BA1">
          <w:pPr>
            <w:rPr>
              <w:b/>
              <w:bCs/>
              <w:lang w:val="en-US"/>
            </w:rPr>
          </w:pPr>
          <w:r w:rsidRPr="005D35AA">
            <w:rPr>
              <w:b/>
              <w:bCs/>
              <w:lang w:val="en-US"/>
            </w:rPr>
            <w:fldChar w:fldCharType="end"/>
          </w:r>
        </w:p>
        <w:p w14:paraId="2B46C0EA" w14:textId="6D762FFA" w:rsidR="00BB5BA1" w:rsidRPr="005D35AA" w:rsidRDefault="00EE421E" w:rsidP="00BB5BA1">
          <w:pPr>
            <w:rPr>
              <w:b/>
              <w:bCs/>
              <w:lang w:val="en-US"/>
            </w:rPr>
          </w:pPr>
        </w:p>
      </w:sdtContent>
    </w:sdt>
    <w:p w14:paraId="6B03B226" w14:textId="7E0A230D" w:rsidR="00261167" w:rsidRPr="00261167" w:rsidRDefault="00261167" w:rsidP="00261167">
      <w:pPr>
        <w:pStyle w:val="Titre1"/>
        <w:rPr>
          <w:lang w:val="en-US"/>
        </w:rPr>
      </w:pPr>
      <w:bookmarkStart w:id="0" w:name="_Toc498703977"/>
      <w:r w:rsidRPr="00261167">
        <w:rPr>
          <w:lang w:val="en-US"/>
        </w:rPr>
        <w:lastRenderedPageBreak/>
        <w:t>Objective:</w:t>
      </w:r>
      <w:bookmarkEnd w:id="0"/>
    </w:p>
    <w:p w14:paraId="07D658CA" w14:textId="6E12279F" w:rsidR="00261167" w:rsidRPr="00261167" w:rsidRDefault="00261167" w:rsidP="00261167">
      <w:pPr>
        <w:jc w:val="both"/>
        <w:rPr>
          <w:lang w:val="en-US"/>
        </w:rPr>
      </w:pPr>
      <w:r w:rsidRPr="00261167">
        <w:rPr>
          <w:lang w:val="en-US"/>
        </w:rPr>
        <w:t xml:space="preserve">The objective of this document is to define the high-level architecture of the </w:t>
      </w:r>
      <w:r>
        <w:rPr>
          <w:lang w:val="en-US"/>
        </w:rPr>
        <w:t>instance</w:t>
      </w:r>
      <w:r w:rsidRPr="00261167">
        <w:rPr>
          <w:lang w:val="en-US"/>
        </w:rPr>
        <w:t xml:space="preserve"> cloud IAAS in</w:t>
      </w:r>
      <w:r w:rsidR="00A257BE">
        <w:rPr>
          <w:lang w:val="en-US"/>
        </w:rPr>
        <w:t xml:space="preserve"> Russia, and to display </w:t>
      </w:r>
      <w:r w:rsidRPr="00261167">
        <w:rPr>
          <w:lang w:val="en-US"/>
        </w:rPr>
        <w:t>the necessary prerequis</w:t>
      </w:r>
      <w:r w:rsidR="00A257BE">
        <w:rPr>
          <w:lang w:val="en-US"/>
        </w:rPr>
        <w:t>ites to set up it</w:t>
      </w:r>
      <w:r w:rsidRPr="00261167">
        <w:rPr>
          <w:lang w:val="en-US"/>
        </w:rPr>
        <w:t>.</w:t>
      </w:r>
    </w:p>
    <w:p w14:paraId="4518EFF6" w14:textId="77777777" w:rsidR="00261167" w:rsidRPr="00261167" w:rsidRDefault="00261167" w:rsidP="00261167">
      <w:pPr>
        <w:pStyle w:val="Titre1"/>
        <w:rPr>
          <w:lang w:val="en-US"/>
        </w:rPr>
      </w:pPr>
      <w:bookmarkStart w:id="1" w:name="_Toc493757544"/>
      <w:bookmarkStart w:id="2" w:name="_Toc498703978"/>
      <w:r w:rsidRPr="00261167">
        <w:rPr>
          <w:lang w:val="en-US"/>
        </w:rPr>
        <w:t>The existing infrastructure:</w:t>
      </w:r>
      <w:bookmarkEnd w:id="1"/>
      <w:bookmarkEnd w:id="2"/>
    </w:p>
    <w:p w14:paraId="68BA7B25" w14:textId="77777777" w:rsidR="00261167" w:rsidRPr="00261167" w:rsidRDefault="00261167" w:rsidP="00261167">
      <w:pPr>
        <w:pStyle w:val="Titre2"/>
        <w:rPr>
          <w:lang w:val="en-US"/>
        </w:rPr>
      </w:pPr>
      <w:bookmarkStart w:id="3" w:name="_Toc493757545"/>
      <w:bookmarkStart w:id="4" w:name="_Toc498703979"/>
      <w:r w:rsidRPr="00261167">
        <w:rPr>
          <w:lang w:val="en-US"/>
        </w:rPr>
        <w:t>Network</w:t>
      </w:r>
      <w:bookmarkEnd w:id="3"/>
      <w:bookmarkEnd w:id="4"/>
      <w:r w:rsidRPr="00261167">
        <w:rPr>
          <w:lang w:val="en-US"/>
        </w:rPr>
        <w:t xml:space="preserve"> </w:t>
      </w:r>
    </w:p>
    <w:p w14:paraId="55131EEB" w14:textId="07CCAC3E" w:rsidR="00261167" w:rsidRPr="00A257BE" w:rsidRDefault="00A257BE" w:rsidP="00261167">
      <w:pPr>
        <w:rPr>
          <w:lang w:val="en-US"/>
        </w:rPr>
      </w:pPr>
      <w:r>
        <w:rPr>
          <w:lang w:val="en-US"/>
        </w:rPr>
        <w:t xml:space="preserve">On the sites of the Russia </w:t>
      </w:r>
      <w:r w:rsidRPr="00A257BE">
        <w:rPr>
          <w:lang w:val="en-US"/>
        </w:rPr>
        <w:t>we</w:t>
      </w:r>
      <w:r>
        <w:rPr>
          <w:lang w:val="en-US"/>
        </w:rPr>
        <w:t xml:space="preserve"> have a </w:t>
      </w:r>
      <w:r w:rsidRPr="00261167">
        <w:rPr>
          <w:lang w:val="en-US"/>
        </w:rPr>
        <w:t>network not SGNA</w:t>
      </w:r>
      <w:r>
        <w:rPr>
          <w:lang w:val="en-US"/>
        </w:rPr>
        <w:t>.</w:t>
      </w:r>
    </w:p>
    <w:p w14:paraId="59960D76" w14:textId="77777777" w:rsidR="00261167" w:rsidRPr="00261167" w:rsidRDefault="00261167" w:rsidP="00261167">
      <w:pPr>
        <w:pStyle w:val="Titre2"/>
        <w:rPr>
          <w:lang w:val="en-US"/>
        </w:rPr>
      </w:pPr>
      <w:bookmarkStart w:id="5" w:name="_Toc493757546"/>
      <w:bookmarkStart w:id="6" w:name="_Toc498703980"/>
      <w:r w:rsidRPr="00261167">
        <w:rPr>
          <w:lang w:val="en-US"/>
        </w:rPr>
        <w:t>Cloud</w:t>
      </w:r>
      <w:bookmarkEnd w:id="5"/>
      <w:bookmarkEnd w:id="6"/>
    </w:p>
    <w:p w14:paraId="6C8F5DE0" w14:textId="595445C4" w:rsidR="00261167" w:rsidRPr="00261167" w:rsidRDefault="00261167" w:rsidP="00261167">
      <w:pPr>
        <w:rPr>
          <w:lang w:val="en-US"/>
        </w:rPr>
      </w:pPr>
      <w:r w:rsidRPr="00261167">
        <w:rPr>
          <w:lang w:val="en-US"/>
        </w:rPr>
        <w:t xml:space="preserve">An infrastructure VMware </w:t>
      </w:r>
      <w:proofErr w:type="spellStart"/>
      <w:r w:rsidRPr="00261167">
        <w:rPr>
          <w:lang w:val="en-US"/>
        </w:rPr>
        <w:t>Vsphere</w:t>
      </w:r>
      <w:proofErr w:type="spellEnd"/>
      <w:r w:rsidRPr="00261167">
        <w:rPr>
          <w:lang w:val="en-US"/>
        </w:rPr>
        <w:t xml:space="preserve"> dedicat</w:t>
      </w:r>
      <w:r w:rsidR="006C2EA6">
        <w:rPr>
          <w:lang w:val="en-US"/>
        </w:rPr>
        <w:t>ed for the traditional virtualiz</w:t>
      </w:r>
      <w:r w:rsidRPr="00261167">
        <w:rPr>
          <w:lang w:val="en-US"/>
        </w:rPr>
        <w:t xml:space="preserve">ation. </w:t>
      </w:r>
    </w:p>
    <w:p w14:paraId="53115DCC" w14:textId="24E2FF19" w:rsidR="00261167" w:rsidRPr="00261167" w:rsidRDefault="00261167" w:rsidP="00261167">
      <w:pPr>
        <w:rPr>
          <w:lang w:val="en-US"/>
        </w:rPr>
      </w:pPr>
      <w:r w:rsidRPr="00261167">
        <w:rPr>
          <w:lang w:val="en-US"/>
        </w:rPr>
        <w:t xml:space="preserve">Not </w:t>
      </w:r>
      <w:r w:rsidR="00F235B5">
        <w:rPr>
          <w:lang w:val="en-US"/>
        </w:rPr>
        <w:t xml:space="preserve">existing </w:t>
      </w:r>
      <w:r w:rsidR="00F235B5" w:rsidRPr="00261167">
        <w:rPr>
          <w:lang w:val="en-US"/>
        </w:rPr>
        <w:t>cloud</w:t>
      </w:r>
      <w:r w:rsidRPr="00261167">
        <w:rPr>
          <w:lang w:val="en-US"/>
        </w:rPr>
        <w:t>.</w:t>
      </w:r>
    </w:p>
    <w:p w14:paraId="5C484C06" w14:textId="77777777" w:rsidR="00261167" w:rsidRPr="00261167" w:rsidRDefault="00261167" w:rsidP="00261167">
      <w:pPr>
        <w:pStyle w:val="Titre2"/>
        <w:rPr>
          <w:lang w:val="en-US"/>
        </w:rPr>
      </w:pPr>
      <w:bookmarkStart w:id="7" w:name="_Toc493757547"/>
      <w:bookmarkStart w:id="8" w:name="_Toc498703981"/>
      <w:r w:rsidRPr="00261167">
        <w:rPr>
          <w:lang w:val="en-US"/>
        </w:rPr>
        <w:t>Datacenter</w:t>
      </w:r>
      <w:bookmarkEnd w:id="7"/>
      <w:bookmarkEnd w:id="8"/>
    </w:p>
    <w:p w14:paraId="5C99781E" w14:textId="77777777" w:rsidR="00261167" w:rsidRPr="00261167" w:rsidRDefault="00261167" w:rsidP="00261167">
      <w:pPr>
        <w:rPr>
          <w:lang w:val="en-US"/>
        </w:rPr>
      </w:pPr>
      <w:r w:rsidRPr="00261167">
        <w:rPr>
          <w:lang w:val="en-US"/>
        </w:rPr>
        <w:t>Two distant sites (20 KM between both DC)</w:t>
      </w:r>
    </w:p>
    <w:p w14:paraId="06A1ECFF" w14:textId="77777777" w:rsidR="00261167" w:rsidRPr="00261167" w:rsidRDefault="00261167" w:rsidP="00261167">
      <w:pPr>
        <w:pStyle w:val="Titre2"/>
        <w:rPr>
          <w:lang w:val="en-US"/>
        </w:rPr>
      </w:pPr>
      <w:bookmarkStart w:id="9" w:name="_Toc493757548"/>
      <w:bookmarkStart w:id="10" w:name="_Toc498703982"/>
      <w:r w:rsidRPr="00261167">
        <w:rPr>
          <w:lang w:val="en-US"/>
        </w:rPr>
        <w:t>Ecosystem</w:t>
      </w:r>
      <w:bookmarkEnd w:id="9"/>
      <w:bookmarkEnd w:id="10"/>
    </w:p>
    <w:p w14:paraId="0D0D9ACD" w14:textId="77777777" w:rsidR="00261167" w:rsidRPr="00261167" w:rsidRDefault="00261167" w:rsidP="00261167">
      <w:pPr>
        <w:rPr>
          <w:lang w:val="en-US"/>
        </w:rPr>
      </w:pPr>
      <w:r w:rsidRPr="00261167">
        <w:rPr>
          <w:lang w:val="en-US"/>
        </w:rPr>
        <w:t>The existing ecosystem will not be used in the cloud of Russia.</w:t>
      </w:r>
    </w:p>
    <w:p w14:paraId="5DF86BBC" w14:textId="2F690C1F" w:rsidR="00261167" w:rsidRPr="00261167" w:rsidRDefault="006C2EA6" w:rsidP="00261167">
      <w:pPr>
        <w:rPr>
          <w:lang w:val="en-US"/>
        </w:rPr>
      </w:pPr>
      <w:r>
        <w:rPr>
          <w:lang w:val="en-US"/>
        </w:rPr>
        <w:t xml:space="preserve">For the executive </w:t>
      </w:r>
      <w:r w:rsidR="00261167" w:rsidRPr="00261167">
        <w:rPr>
          <w:lang w:val="en-US"/>
        </w:rPr>
        <w:t>of the project of the cloud IAAS of Russia, the objective is to use the same standard ecosystem of the</w:t>
      </w:r>
      <w:r>
        <w:rPr>
          <w:lang w:val="en-US"/>
        </w:rPr>
        <w:t xml:space="preserve"> GTS Private cloud</w:t>
      </w:r>
      <w:r w:rsidR="00261167" w:rsidRPr="00261167">
        <w:rPr>
          <w:lang w:val="en-US"/>
        </w:rPr>
        <w:t>.</w:t>
      </w:r>
    </w:p>
    <w:p w14:paraId="1E49ED28" w14:textId="58D0528F" w:rsidR="00261167" w:rsidRPr="00261167" w:rsidRDefault="00261167" w:rsidP="00261167">
      <w:pPr>
        <w:pStyle w:val="Titre1"/>
        <w:rPr>
          <w:lang w:val="en-US"/>
        </w:rPr>
      </w:pPr>
      <w:bookmarkStart w:id="11" w:name="_Toc493757549"/>
      <w:bookmarkStart w:id="12" w:name="_Toc498703983"/>
      <w:r w:rsidRPr="00261167">
        <w:rPr>
          <w:lang w:val="en-US"/>
        </w:rPr>
        <w:t xml:space="preserve">The target </w:t>
      </w:r>
      <w:proofErr w:type="gramStart"/>
      <w:r w:rsidRPr="00261167">
        <w:rPr>
          <w:lang w:val="en-US"/>
        </w:rPr>
        <w:t>design</w:t>
      </w:r>
      <w:bookmarkEnd w:id="11"/>
      <w:bookmarkEnd w:id="12"/>
      <w:proofErr w:type="gramEnd"/>
    </w:p>
    <w:p w14:paraId="151BD38D" w14:textId="2967B5B6" w:rsidR="00261167" w:rsidRPr="00261167" w:rsidRDefault="00261167" w:rsidP="00261167">
      <w:pPr>
        <w:jc w:val="both"/>
        <w:rPr>
          <w:lang w:val="en-US"/>
        </w:rPr>
      </w:pPr>
      <w:r w:rsidRPr="00261167">
        <w:rPr>
          <w:lang w:val="en-US"/>
        </w:rPr>
        <w:t xml:space="preserve">The target for Cloud of Russia is to create a CLOUD IAAS on two Datacenters in Russia, to </w:t>
      </w:r>
      <w:r w:rsidR="00C84E1C">
        <w:rPr>
          <w:lang w:val="en-US"/>
        </w:rPr>
        <w:t>deploy</w:t>
      </w:r>
      <w:r w:rsidRPr="00261167">
        <w:rPr>
          <w:lang w:val="en-US"/>
        </w:rPr>
        <w:t xml:space="preserve"> VMs of test, development and the production.</w:t>
      </w:r>
    </w:p>
    <w:p w14:paraId="678F8EA7" w14:textId="671D4966" w:rsidR="00261167" w:rsidRPr="00261167" w:rsidRDefault="00C84E1C" w:rsidP="00261167">
      <w:pPr>
        <w:jc w:val="both"/>
        <w:rPr>
          <w:lang w:val="en-US"/>
        </w:rPr>
      </w:pPr>
      <w:r>
        <w:rPr>
          <w:lang w:val="en-US"/>
        </w:rPr>
        <w:t xml:space="preserve">The services </w:t>
      </w:r>
      <w:r w:rsidR="00261167" w:rsidRPr="00261167">
        <w:rPr>
          <w:lang w:val="en-US"/>
        </w:rPr>
        <w:t xml:space="preserve">proposed by the cloud of Russia will be the same that those proposed by the </w:t>
      </w:r>
      <w:r>
        <w:rPr>
          <w:lang w:val="en-US"/>
        </w:rPr>
        <w:t xml:space="preserve">GTS </w:t>
      </w:r>
      <w:r w:rsidR="00261167" w:rsidRPr="00261167">
        <w:rPr>
          <w:lang w:val="en-US"/>
        </w:rPr>
        <w:t xml:space="preserve">CLOUD with a progressive delivery of the </w:t>
      </w:r>
      <w:r w:rsidR="00247740" w:rsidRPr="00261167">
        <w:rPr>
          <w:lang w:val="en-US"/>
        </w:rPr>
        <w:t>services</w:t>
      </w:r>
      <w:r w:rsidR="00247740">
        <w:rPr>
          <w:lang w:val="en-US"/>
        </w:rPr>
        <w:t xml:space="preserve"> </w:t>
      </w:r>
      <w:r w:rsidR="00247740" w:rsidRPr="00261167">
        <w:rPr>
          <w:lang w:val="en-US"/>
        </w:rPr>
        <w:t>(</w:t>
      </w:r>
      <w:r w:rsidR="00261167" w:rsidRPr="00261167">
        <w:rPr>
          <w:lang w:val="en-US"/>
        </w:rPr>
        <w:t xml:space="preserve">see chapter catalog of </w:t>
      </w:r>
      <w:r w:rsidRPr="00261167">
        <w:rPr>
          <w:lang w:val="en-US"/>
        </w:rPr>
        <w:t>service</w:t>
      </w:r>
      <w:r>
        <w:rPr>
          <w:lang w:val="en-US"/>
        </w:rPr>
        <w:t xml:space="preserve"> for more information and to have an idea on the services </w:t>
      </w:r>
      <w:r w:rsidR="00261167" w:rsidRPr="00261167">
        <w:rPr>
          <w:lang w:val="en-US"/>
        </w:rPr>
        <w:t xml:space="preserve">of the first version and then the vision of the </w:t>
      </w:r>
      <w:r>
        <w:rPr>
          <w:lang w:val="en-US"/>
        </w:rPr>
        <w:t xml:space="preserve">future </w:t>
      </w:r>
      <w:r w:rsidR="00261167" w:rsidRPr="00261167">
        <w:rPr>
          <w:lang w:val="en-US"/>
        </w:rPr>
        <w:t>solution.</w:t>
      </w:r>
    </w:p>
    <w:p w14:paraId="096092FC" w14:textId="77777777" w:rsidR="00261167" w:rsidRPr="00261167" w:rsidRDefault="00261167" w:rsidP="00261167">
      <w:pPr>
        <w:jc w:val="both"/>
        <w:rPr>
          <w:lang w:val="en-US"/>
        </w:rPr>
      </w:pPr>
      <w:r w:rsidRPr="00261167">
        <w:rPr>
          <w:lang w:val="en-US"/>
        </w:rPr>
        <w:t>The cloud IAAS in Russia is going to offer the possibility of creating VMs in the region of Russia with two availability zones, every AZ consists of a DC.</w:t>
      </w:r>
    </w:p>
    <w:p w14:paraId="6A1B824E" w14:textId="737D3B22" w:rsidR="00ED4741" w:rsidRDefault="00ED4741" w:rsidP="00BB5BA1">
      <w:pPr>
        <w:rPr>
          <w:lang w:val="en-US"/>
        </w:rPr>
      </w:pPr>
    </w:p>
    <w:p w14:paraId="26528D8D" w14:textId="1899FB4F" w:rsidR="00247740" w:rsidRDefault="00247740" w:rsidP="00BB5BA1">
      <w:pPr>
        <w:rPr>
          <w:lang w:val="en-US"/>
        </w:rPr>
      </w:pPr>
    </w:p>
    <w:p w14:paraId="664AB5A7" w14:textId="5720881F" w:rsidR="00247740" w:rsidRDefault="00247740" w:rsidP="00BB5BA1">
      <w:pPr>
        <w:rPr>
          <w:lang w:val="en-US"/>
        </w:rPr>
      </w:pPr>
    </w:p>
    <w:p w14:paraId="1612F8A3" w14:textId="236D4E63" w:rsidR="00247740" w:rsidRDefault="00247740" w:rsidP="00BB5BA1">
      <w:pPr>
        <w:rPr>
          <w:lang w:val="en-US"/>
        </w:rPr>
      </w:pPr>
    </w:p>
    <w:p w14:paraId="3364E2AA" w14:textId="2E5CFFBE" w:rsidR="00247740" w:rsidRDefault="00247740" w:rsidP="00BB5BA1">
      <w:pPr>
        <w:rPr>
          <w:lang w:val="en-US"/>
        </w:rPr>
      </w:pPr>
    </w:p>
    <w:p w14:paraId="40CBEF45" w14:textId="2C0CB2E3" w:rsidR="00247740" w:rsidRDefault="00247740" w:rsidP="00BB5BA1">
      <w:pPr>
        <w:rPr>
          <w:lang w:val="en-US"/>
        </w:rPr>
      </w:pPr>
    </w:p>
    <w:p w14:paraId="7E376B4E" w14:textId="4F4F3AF2" w:rsidR="00247740" w:rsidRDefault="00247740" w:rsidP="00BB5BA1">
      <w:pPr>
        <w:rPr>
          <w:lang w:val="en-US"/>
        </w:rPr>
      </w:pPr>
    </w:p>
    <w:p w14:paraId="65ECDE9A" w14:textId="7D04F6A2" w:rsidR="00247740" w:rsidRPr="005C7CEF" w:rsidRDefault="00247740" w:rsidP="00247740">
      <w:pPr>
        <w:pStyle w:val="Titre2"/>
        <w:rPr>
          <w:sz w:val="32"/>
          <w:szCs w:val="32"/>
        </w:rPr>
      </w:pPr>
      <w:bookmarkStart w:id="13" w:name="_Toc493757550"/>
      <w:bookmarkStart w:id="14" w:name="_Toc498078765"/>
      <w:bookmarkStart w:id="15" w:name="_Toc498703984"/>
      <w:r w:rsidRPr="00247740">
        <w:rPr>
          <w:sz w:val="32"/>
          <w:szCs w:val="32"/>
          <w:lang w:val="en-US"/>
        </w:rPr>
        <w:lastRenderedPageBreak/>
        <w:t>Targets</w:t>
      </w:r>
      <w:bookmarkEnd w:id="13"/>
      <w:bookmarkEnd w:id="14"/>
      <w:bookmarkEnd w:id="15"/>
    </w:p>
    <w:p w14:paraId="2D9528C9" w14:textId="12D022CD" w:rsidR="00247740" w:rsidRDefault="00247740" w:rsidP="00A654C7">
      <w:pPr>
        <w:jc w:val="both"/>
        <w:rPr>
          <w:lang w:val="en-US"/>
        </w:rPr>
      </w:pPr>
    </w:p>
    <w:p w14:paraId="46B02330" w14:textId="77777777" w:rsidR="00247740" w:rsidRPr="00247740" w:rsidRDefault="00247740" w:rsidP="00A654C7">
      <w:pPr>
        <w:jc w:val="both"/>
        <w:rPr>
          <w:lang w:val="en-US"/>
        </w:rPr>
      </w:pPr>
      <w:r w:rsidRPr="00247740">
        <w:rPr>
          <w:lang w:val="en-US"/>
        </w:rPr>
        <w:t>Consist in:</w:t>
      </w:r>
    </w:p>
    <w:p w14:paraId="6E42B709" w14:textId="71EDB6CE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strike/>
          <w:lang w:val="en-US"/>
        </w:rPr>
      </w:pPr>
      <w:r w:rsidRPr="00247740">
        <w:rPr>
          <w:lang w:val="en-US"/>
        </w:rPr>
        <w:t>Central use of the VRA / VRO of</w:t>
      </w:r>
      <w:r w:rsidR="006D7FA4">
        <w:rPr>
          <w:lang w:val="en-US"/>
        </w:rPr>
        <w:t xml:space="preserve"> GTS (Paris) private Cloud, to pilot the resources presented</w:t>
      </w:r>
      <w:r w:rsidRPr="00247740">
        <w:rPr>
          <w:lang w:val="en-US"/>
        </w:rPr>
        <w:t xml:space="preserve"> in Russia.</w:t>
      </w:r>
    </w:p>
    <w:p w14:paraId="1074C2DE" w14:textId="261D23D4" w:rsid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 xml:space="preserve">Deployment </w:t>
      </w:r>
      <w:r w:rsidR="00635F2E" w:rsidRPr="00247740">
        <w:rPr>
          <w:lang w:val="en-US"/>
        </w:rPr>
        <w:t xml:space="preserve">of </w:t>
      </w:r>
      <w:r w:rsidR="00635F2E">
        <w:rPr>
          <w:lang w:val="en-US"/>
        </w:rPr>
        <w:t>SGNA networks.</w:t>
      </w:r>
    </w:p>
    <w:p w14:paraId="46F43F4D" w14:textId="05536F50" w:rsidR="000E04E7" w:rsidRPr="00247740" w:rsidRDefault="000E04E7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>
        <w:rPr>
          <w:lang w:val="en-US"/>
        </w:rPr>
        <w:t xml:space="preserve">Creation of a new access network in Russia sites (RIX-Russia) </w:t>
      </w:r>
    </w:p>
    <w:p w14:paraId="6A647605" w14:textId="797B401E" w:rsidR="00247740" w:rsidRPr="00247740" w:rsidRDefault="00635F2E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>
        <w:rPr>
          <w:lang w:val="en-US"/>
        </w:rPr>
        <w:t>Extend</w:t>
      </w:r>
      <w:r w:rsidR="00247740" w:rsidRPr="00247740">
        <w:rPr>
          <w:lang w:val="en-US"/>
        </w:rPr>
        <w:t xml:space="preserve"> the ecosystem used by the</w:t>
      </w:r>
      <w:r>
        <w:rPr>
          <w:lang w:val="en-US"/>
        </w:rPr>
        <w:t xml:space="preserve"> GTS (Paris) private</w:t>
      </w:r>
      <w:r w:rsidR="00247740" w:rsidRPr="00247740">
        <w:rPr>
          <w:lang w:val="en-US"/>
        </w:rPr>
        <w:t xml:space="preserve"> cloud towards the infrastructures of Russia (</w:t>
      </w:r>
      <w:proofErr w:type="spellStart"/>
      <w:r w:rsidR="00247740" w:rsidRPr="00247740">
        <w:rPr>
          <w:lang w:val="en-US"/>
        </w:rPr>
        <w:t>DNSonDemand</w:t>
      </w:r>
      <w:proofErr w:type="spellEnd"/>
      <w:r w:rsidR="00247740" w:rsidRPr="00247740">
        <w:rPr>
          <w:lang w:val="en-US"/>
        </w:rPr>
        <w:t xml:space="preserve">, </w:t>
      </w:r>
      <w:proofErr w:type="gramStart"/>
      <w:r w:rsidR="00162C53" w:rsidRPr="00247740">
        <w:rPr>
          <w:lang w:val="en-US"/>
        </w:rPr>
        <w:t>Marley</w:t>
      </w:r>
      <w:r w:rsidR="00162C53">
        <w:rPr>
          <w:lang w:val="en-US"/>
        </w:rPr>
        <w:t>,…</w:t>
      </w:r>
      <w:proofErr w:type="gramEnd"/>
      <w:r w:rsidR="00247740" w:rsidRPr="00247740">
        <w:rPr>
          <w:lang w:val="en-US"/>
        </w:rPr>
        <w:t>).</w:t>
      </w:r>
    </w:p>
    <w:p w14:paraId="2B108093" w14:textId="78C03955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>Creation of the clusters of the resources of c</w:t>
      </w:r>
      <w:r w:rsidR="00635F2E">
        <w:rPr>
          <w:lang w:val="en-US"/>
        </w:rPr>
        <w:t>ompute</w:t>
      </w:r>
      <w:r w:rsidRPr="00247740">
        <w:rPr>
          <w:lang w:val="en-US"/>
        </w:rPr>
        <w:t xml:space="preserve"> and storage on both Datacenters of Russia.</w:t>
      </w:r>
    </w:p>
    <w:p w14:paraId="33214A50" w14:textId="00E2C1B8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 xml:space="preserve">Creation of a </w:t>
      </w:r>
      <w:r w:rsidR="008F6598">
        <w:rPr>
          <w:lang w:val="en-US"/>
        </w:rPr>
        <w:t xml:space="preserve">management </w:t>
      </w:r>
      <w:r w:rsidRPr="00247740">
        <w:rPr>
          <w:lang w:val="en-US"/>
        </w:rPr>
        <w:t>cluster on both Datacenters of Russia.</w:t>
      </w:r>
    </w:p>
    <w:p w14:paraId="1F2CC0C5" w14:textId="3700C796" w:rsidR="00247740" w:rsidRPr="00247740" w:rsidRDefault="00CF0B08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>
        <w:rPr>
          <w:lang w:val="en-US"/>
        </w:rPr>
        <w:t xml:space="preserve">Creation of an extended </w:t>
      </w:r>
      <w:r w:rsidR="00462103">
        <w:rPr>
          <w:lang w:val="en-US"/>
        </w:rPr>
        <w:t xml:space="preserve">network </w:t>
      </w:r>
      <w:r w:rsidR="00462103" w:rsidRPr="00247740">
        <w:rPr>
          <w:lang w:val="en-US"/>
        </w:rPr>
        <w:t>between</w:t>
      </w:r>
      <w:r w:rsidR="00247740" w:rsidRPr="00247740">
        <w:rPr>
          <w:lang w:val="en-US"/>
        </w:rPr>
        <w:t xml:space="preserve"> both sites of Russia</w:t>
      </w:r>
      <w:r w:rsidR="00CE5517">
        <w:rPr>
          <w:lang w:val="en-US"/>
        </w:rPr>
        <w:t xml:space="preserve"> (DCs)</w:t>
      </w:r>
      <w:r w:rsidR="00247740" w:rsidRPr="00247740">
        <w:rPr>
          <w:lang w:val="en-US"/>
        </w:rPr>
        <w:t>.</w:t>
      </w:r>
    </w:p>
    <w:p w14:paraId="12EC1A03" w14:textId="77777777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 xml:space="preserve">Use of the network of the subsidiary of the ROSBANK for the management of the platform cloud of Russia.  </w:t>
      </w:r>
    </w:p>
    <w:p w14:paraId="06AEB3C5" w14:textId="666D9B73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>Creation of a CL</w:t>
      </w:r>
      <w:r w:rsidR="000D1F53">
        <w:rPr>
          <w:lang w:val="en-US"/>
        </w:rPr>
        <w:t xml:space="preserve">OUD-IAAS to accommodate </w:t>
      </w:r>
      <w:r w:rsidRPr="00247740">
        <w:rPr>
          <w:lang w:val="en-US"/>
        </w:rPr>
        <w:t xml:space="preserve"> </w:t>
      </w:r>
      <w:r w:rsidR="00407E2E">
        <w:rPr>
          <w:lang w:val="en-US"/>
        </w:rPr>
        <w:t xml:space="preserve"> the platform of </w:t>
      </w:r>
      <w:r w:rsidRPr="00247740">
        <w:rPr>
          <w:lang w:val="en-US"/>
        </w:rPr>
        <w:t>TEST, DEV, and ready to accommodate the platform of the production.</w:t>
      </w:r>
    </w:p>
    <w:p w14:paraId="77333566" w14:textId="168FE5B3" w:rsidR="00247740" w:rsidRPr="00247740" w:rsidRDefault="00247740" w:rsidP="00A654C7">
      <w:pPr>
        <w:pStyle w:val="Paragraphedeliste"/>
        <w:numPr>
          <w:ilvl w:val="0"/>
          <w:numId w:val="30"/>
        </w:numPr>
        <w:jc w:val="both"/>
        <w:rPr>
          <w:lang w:val="en-US"/>
        </w:rPr>
      </w:pPr>
      <w:r w:rsidRPr="00247740">
        <w:rPr>
          <w:lang w:val="en-US"/>
        </w:rPr>
        <w:t>The implementation</w:t>
      </w:r>
      <w:r w:rsidR="00407E2E">
        <w:rPr>
          <w:lang w:val="en-US"/>
        </w:rPr>
        <w:t xml:space="preserve"> of the necessary prerequisites </w:t>
      </w:r>
      <w:r w:rsidRPr="00247740">
        <w:rPr>
          <w:lang w:val="en-US"/>
        </w:rPr>
        <w:t>for this d</w:t>
      </w:r>
      <w:r w:rsidR="00407E2E">
        <w:rPr>
          <w:lang w:val="en-US"/>
        </w:rPr>
        <w:t>esign (see chapter prerequisite</w:t>
      </w:r>
      <w:r w:rsidRPr="00247740">
        <w:rPr>
          <w:lang w:val="en-US"/>
        </w:rPr>
        <w:t>).</w:t>
      </w:r>
    </w:p>
    <w:p w14:paraId="1660F7C1" w14:textId="02780B90" w:rsidR="002C0590" w:rsidRPr="005D35AA" w:rsidRDefault="002C0590" w:rsidP="00BB5BA1">
      <w:pPr>
        <w:rPr>
          <w:lang w:val="en-US"/>
        </w:rPr>
      </w:pPr>
    </w:p>
    <w:p w14:paraId="0D52A783" w14:textId="36369ACC" w:rsidR="00E33714" w:rsidRPr="00E33714" w:rsidRDefault="00E33714" w:rsidP="00E33714">
      <w:pPr>
        <w:rPr>
          <w:lang w:val="en-US"/>
        </w:rPr>
      </w:pPr>
      <w:r w:rsidRPr="00E33714">
        <w:rPr>
          <w:lang w:val="en-US"/>
        </w:rPr>
        <w:t>Advantages:</w:t>
      </w:r>
    </w:p>
    <w:p w14:paraId="36F10AEE" w14:textId="52434707" w:rsidR="00E33714" w:rsidRPr="00E33714" w:rsidRDefault="00E33714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>Benefi</w:t>
      </w:r>
      <w:r>
        <w:rPr>
          <w:lang w:val="en-US"/>
        </w:rPr>
        <w:t>t from new services</w:t>
      </w:r>
      <w:r w:rsidRPr="00E33714">
        <w:rPr>
          <w:lang w:val="en-US"/>
        </w:rPr>
        <w:t xml:space="preserve"> </w:t>
      </w:r>
      <w:r>
        <w:rPr>
          <w:lang w:val="en-US"/>
        </w:rPr>
        <w:t xml:space="preserve">deployed </w:t>
      </w:r>
      <w:r w:rsidRPr="00E33714">
        <w:rPr>
          <w:lang w:val="en-US"/>
        </w:rPr>
        <w:t>in Paris.</w:t>
      </w:r>
    </w:p>
    <w:p w14:paraId="583D2B18" w14:textId="0B476E37" w:rsidR="00E33714" w:rsidRPr="00E33714" w:rsidRDefault="00E33714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 xml:space="preserve">Perfect </w:t>
      </w:r>
      <w:r>
        <w:rPr>
          <w:lang w:val="en-US"/>
        </w:rPr>
        <w:t xml:space="preserve">control of the service </w:t>
      </w:r>
      <w:r w:rsidRPr="00E33714">
        <w:rPr>
          <w:lang w:val="en-US"/>
        </w:rPr>
        <w:t>cloud</w:t>
      </w:r>
      <w:r>
        <w:rPr>
          <w:lang w:val="en-US"/>
        </w:rPr>
        <w:t xml:space="preserve"> deployed on the portal </w:t>
      </w:r>
      <w:r w:rsidRPr="00E33714">
        <w:rPr>
          <w:lang w:val="en-US"/>
        </w:rPr>
        <w:t>of the cloud of Russia.</w:t>
      </w:r>
    </w:p>
    <w:p w14:paraId="1A597171" w14:textId="18A48695" w:rsidR="00E33714" w:rsidRPr="00E33714" w:rsidRDefault="00E33714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>Use of the same ecosystem of the</w:t>
      </w:r>
      <w:r>
        <w:rPr>
          <w:lang w:val="en-US"/>
        </w:rPr>
        <w:t xml:space="preserve"> GTS (Paris) </w:t>
      </w:r>
      <w:r w:rsidR="00CF0146" w:rsidRPr="00E33714">
        <w:rPr>
          <w:lang w:val="en-US"/>
        </w:rPr>
        <w:t>cloud</w:t>
      </w:r>
      <w:r w:rsidR="00CF0146">
        <w:rPr>
          <w:lang w:val="en-US"/>
        </w:rPr>
        <w:t>;</w:t>
      </w:r>
      <w:r>
        <w:rPr>
          <w:lang w:val="en-US"/>
        </w:rPr>
        <w:t xml:space="preserve"> eventually the management of UPDATES </w:t>
      </w:r>
      <w:r w:rsidRPr="00E33714">
        <w:rPr>
          <w:lang w:val="en-US"/>
        </w:rPr>
        <w:t>and modifications in the APIs of the ecosystem is assured</w:t>
      </w:r>
      <w:r>
        <w:rPr>
          <w:lang w:val="en-US"/>
        </w:rPr>
        <w:t xml:space="preserve"> </w:t>
      </w:r>
      <w:r w:rsidRPr="00E33714">
        <w:rPr>
          <w:lang w:val="en-US"/>
        </w:rPr>
        <w:t>by the</w:t>
      </w:r>
      <w:r>
        <w:rPr>
          <w:lang w:val="en-US"/>
        </w:rPr>
        <w:t xml:space="preserve"> GTS (</w:t>
      </w:r>
      <w:r w:rsidR="00CF0146">
        <w:rPr>
          <w:lang w:val="en-US"/>
        </w:rPr>
        <w:t xml:space="preserve">Paris) </w:t>
      </w:r>
      <w:r w:rsidR="00A654C7">
        <w:rPr>
          <w:lang w:val="en-US"/>
        </w:rPr>
        <w:t xml:space="preserve">CLOUD </w:t>
      </w:r>
      <w:r w:rsidR="00A654C7" w:rsidRPr="00E33714">
        <w:rPr>
          <w:lang w:val="en-US"/>
        </w:rPr>
        <w:t>team.</w:t>
      </w:r>
    </w:p>
    <w:p w14:paraId="692BF155" w14:textId="532F3BF0" w:rsidR="00E33714" w:rsidRPr="00E33714" w:rsidRDefault="00E33714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>Sim</w:t>
      </w:r>
      <w:r>
        <w:rPr>
          <w:lang w:val="en-US"/>
        </w:rPr>
        <w:t>plification of the operations</w:t>
      </w:r>
      <w:r w:rsidRPr="00E33714">
        <w:rPr>
          <w:lang w:val="en-US"/>
        </w:rPr>
        <w:t xml:space="preserve"> and the support.</w:t>
      </w:r>
    </w:p>
    <w:p w14:paraId="55D63015" w14:textId="77777777" w:rsidR="00E33714" w:rsidRPr="00E33714" w:rsidRDefault="00E33714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>VRA / VRO managed(run) by the team CLOUD of GTS.</w:t>
      </w:r>
    </w:p>
    <w:p w14:paraId="14FF662E" w14:textId="20EEB152" w:rsidR="00E33714" w:rsidRPr="00E33714" w:rsidRDefault="00CF0146" w:rsidP="00A654C7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Deployment of an SGNA network</w:t>
      </w:r>
      <w:r w:rsidR="00E33714" w:rsidRPr="00E33714">
        <w:rPr>
          <w:lang w:val="en-US"/>
        </w:rPr>
        <w:t>.</w:t>
      </w:r>
    </w:p>
    <w:p w14:paraId="6BB5D195" w14:textId="4A3C3D41" w:rsidR="00955BF3" w:rsidRPr="00A654C7" w:rsidRDefault="00E33714" w:rsidP="00BB5BA1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 w:rsidRPr="00E33714">
        <w:rPr>
          <w:lang w:val="en-US"/>
        </w:rPr>
        <w:t>Follow-up of the standards of GTS.</w:t>
      </w:r>
    </w:p>
    <w:p w14:paraId="0C68B87A" w14:textId="77777777" w:rsidR="00A654C7" w:rsidRPr="00A654C7" w:rsidRDefault="00A654C7" w:rsidP="00A654C7">
      <w:pPr>
        <w:jc w:val="both"/>
        <w:rPr>
          <w:lang w:val="en-US"/>
        </w:rPr>
      </w:pPr>
      <w:r w:rsidRPr="00A654C7">
        <w:rPr>
          <w:lang w:val="en-US"/>
        </w:rPr>
        <w:t>Inconveniences:</w:t>
      </w:r>
    </w:p>
    <w:p w14:paraId="2879E3FB" w14:textId="553E0E28" w:rsidR="00A654C7" w:rsidRPr="00A654C7" w:rsidRDefault="00A654C7" w:rsidP="00A654C7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 w:rsidRPr="00A654C7">
        <w:rPr>
          <w:lang w:val="en-US"/>
        </w:rPr>
        <w:t xml:space="preserve">Creation of the accounts of service for the </w:t>
      </w:r>
      <w:r w:rsidR="000E04E7">
        <w:rPr>
          <w:lang w:val="en-US"/>
        </w:rPr>
        <w:t xml:space="preserve">cloud (Paris) </w:t>
      </w:r>
      <w:r w:rsidRPr="00A654C7">
        <w:rPr>
          <w:lang w:val="en-US"/>
        </w:rPr>
        <w:t xml:space="preserve">team for the </w:t>
      </w:r>
      <w:r w:rsidR="000E04E7">
        <w:rPr>
          <w:lang w:val="en-US"/>
        </w:rPr>
        <w:t>piloting</w:t>
      </w:r>
      <w:r w:rsidRPr="00A654C7">
        <w:rPr>
          <w:lang w:val="en-US"/>
        </w:rPr>
        <w:t xml:space="preserve"> of the resources located to Moscow.</w:t>
      </w:r>
      <w:r w:rsidRPr="00A654C7">
        <w:rPr>
          <w:color w:val="FF0000"/>
          <w:lang w:val="en-US"/>
        </w:rPr>
        <w:t xml:space="preserve"> </w:t>
      </w:r>
    </w:p>
    <w:p w14:paraId="672BEED8" w14:textId="77A9C3F4" w:rsidR="00A654C7" w:rsidRPr="00A654C7" w:rsidRDefault="00A654C7" w:rsidP="00A654C7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 w:rsidRPr="00A654C7">
        <w:rPr>
          <w:lang w:val="en-US"/>
        </w:rPr>
        <w:t>Management of th</w:t>
      </w:r>
      <w:r w:rsidR="000E04E7">
        <w:rPr>
          <w:lang w:val="en-US"/>
        </w:rPr>
        <w:t>e openings of flows between Paris</w:t>
      </w:r>
      <w:r w:rsidRPr="00A654C7">
        <w:rPr>
          <w:lang w:val="en-US"/>
        </w:rPr>
        <w:t xml:space="preserve"> and Russia </w:t>
      </w:r>
      <w:r w:rsidR="000E04E7" w:rsidRPr="00A654C7">
        <w:rPr>
          <w:lang w:val="en-US"/>
        </w:rPr>
        <w:t>(PAX</w:t>
      </w:r>
      <w:r w:rsidRPr="00A654C7">
        <w:rPr>
          <w:lang w:val="en-US"/>
        </w:rPr>
        <w:t>)</w:t>
      </w:r>
    </w:p>
    <w:p w14:paraId="1B76CC6E" w14:textId="2C5BA018" w:rsidR="00A654C7" w:rsidRPr="00A654C7" w:rsidRDefault="00A654C7" w:rsidP="00A654C7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 w:rsidRPr="00A654C7">
        <w:rPr>
          <w:lang w:val="en-US"/>
        </w:rPr>
        <w:t xml:space="preserve">Require </w:t>
      </w:r>
      <w:r w:rsidR="000E04E7" w:rsidRPr="00A654C7">
        <w:rPr>
          <w:lang w:val="en-US"/>
        </w:rPr>
        <w:t>integrating</w:t>
      </w:r>
      <w:r w:rsidRPr="00A654C7">
        <w:rPr>
          <w:lang w:val="en-US"/>
        </w:rPr>
        <w:t xml:space="preserve"> the ecosystem GTS (DoD, Marley, AD) with the infrastructures of Russia.</w:t>
      </w:r>
    </w:p>
    <w:p w14:paraId="3B6EDF1C" w14:textId="058AD4A0" w:rsidR="00955BF3" w:rsidRDefault="00955BF3" w:rsidP="00A654C7">
      <w:pPr>
        <w:jc w:val="both"/>
        <w:rPr>
          <w:lang w:val="en-US"/>
        </w:rPr>
      </w:pPr>
    </w:p>
    <w:p w14:paraId="36E8C801" w14:textId="77777777" w:rsidR="000E04E7" w:rsidRDefault="000E04E7" w:rsidP="000E04E7">
      <w:pPr>
        <w:jc w:val="both"/>
        <w:rPr>
          <w:noProof/>
          <w:lang w:val="en-US" w:eastAsia="fr-FR"/>
        </w:rPr>
      </w:pPr>
      <w:r w:rsidRPr="008965A6">
        <w:rPr>
          <w:lang w:val="en-US"/>
        </w:rPr>
        <w:t xml:space="preserve">Below the </w:t>
      </w:r>
      <w:r>
        <w:rPr>
          <w:lang w:val="en-US"/>
        </w:rPr>
        <w:t>diagram illustrates</w:t>
      </w:r>
      <w:r w:rsidRPr="008965A6">
        <w:rPr>
          <w:lang w:val="en-US"/>
        </w:rPr>
        <w:t xml:space="preserve"> the target summarized:</w:t>
      </w:r>
      <w:r w:rsidRPr="000E04E7">
        <w:rPr>
          <w:noProof/>
          <w:lang w:val="en-US" w:eastAsia="fr-FR"/>
        </w:rPr>
        <w:t xml:space="preserve"> </w:t>
      </w:r>
    </w:p>
    <w:p w14:paraId="339EC639" w14:textId="3698252A" w:rsidR="000E04E7" w:rsidRPr="00335A9C" w:rsidRDefault="000E04E7" w:rsidP="000E04E7">
      <w:pPr>
        <w:jc w:val="both"/>
        <w:rPr>
          <w:lang w:val="en-US"/>
        </w:rPr>
      </w:pPr>
    </w:p>
    <w:p w14:paraId="519B3EB1" w14:textId="59933679" w:rsidR="00257C13" w:rsidRDefault="00335A9C" w:rsidP="00A654C7">
      <w:pPr>
        <w:jc w:val="both"/>
        <w:rPr>
          <w:lang w:val="en-US"/>
        </w:rPr>
      </w:pPr>
      <w:r w:rsidRPr="00335A9C">
        <w:rPr>
          <w:noProof/>
          <w:lang w:val="en-US"/>
        </w:rPr>
        <w:lastRenderedPageBreak/>
        <w:drawing>
          <wp:inline distT="0" distB="0" distL="0" distR="0" wp14:anchorId="63498E57" wp14:editId="44186775">
            <wp:extent cx="5760720" cy="4063684"/>
            <wp:effectExtent l="19050" t="19050" r="11430" b="13335"/>
            <wp:docPr id="1" name="Image 1" descr="D:\x164047\APS\Projets\Rosbank\Etude_prérequis\CIBLE 1\Architectures\AN\C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164047\APS\Projets\Rosbank\Etude_prérequis\CIBLE 1\Architectures\AN\Ci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36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7DC07" w14:textId="7C4A212D" w:rsidR="00955BF3" w:rsidRDefault="003327C9" w:rsidP="00254CB0">
      <w:pPr>
        <w:pStyle w:val="Titre1"/>
        <w:rPr>
          <w:lang w:val="en-US"/>
        </w:rPr>
      </w:pPr>
      <w:bookmarkStart w:id="16" w:name="_Toc498703985"/>
      <w:r w:rsidRPr="00B36F16">
        <w:rPr>
          <w:lang w:val="en-US"/>
        </w:rPr>
        <w:t>The catalog of service</w:t>
      </w:r>
      <w:bookmarkEnd w:id="16"/>
    </w:p>
    <w:p w14:paraId="42E7ABF7" w14:textId="600ECCC1" w:rsidR="00254CB0" w:rsidRDefault="00254CB0" w:rsidP="00254CB0">
      <w:pPr>
        <w:rPr>
          <w:lang w:val="en-US"/>
        </w:rPr>
      </w:pPr>
    </w:p>
    <w:p w14:paraId="6D3E1A5C" w14:textId="77777777" w:rsidR="00B17F2B" w:rsidRPr="00B17F2B" w:rsidRDefault="00B17F2B" w:rsidP="00B17F2B">
      <w:pPr>
        <w:jc w:val="both"/>
        <w:rPr>
          <w:b/>
          <w:u w:val="single"/>
          <w:lang w:val="en-US"/>
        </w:rPr>
      </w:pPr>
      <w:r w:rsidRPr="00B17F2B">
        <w:rPr>
          <w:b/>
          <w:u w:val="single"/>
          <w:lang w:val="en-US"/>
        </w:rPr>
        <w:t>First iteration:</w:t>
      </w:r>
    </w:p>
    <w:p w14:paraId="02863316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>Creation of the region of Russia with both zones of availability (zone DC1 and zones DC2)</w:t>
      </w:r>
    </w:p>
    <w:p w14:paraId="7162899D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>Creation</w:t>
      </w:r>
      <w:r>
        <w:rPr>
          <w:lang w:val="en-US"/>
        </w:rPr>
        <w:t xml:space="preserve"> of the Standard VMs COMPUTE </w:t>
      </w:r>
      <w:r w:rsidRPr="00B36F16">
        <w:rPr>
          <w:lang w:val="en-US"/>
        </w:rPr>
        <w:t>and STORAGE.</w:t>
      </w:r>
    </w:p>
    <w:p w14:paraId="6C4635D5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>Creation of the VMS in the standard zones in the environments of TST, DEV, UAT, PRD</w:t>
      </w:r>
    </w:p>
    <w:p w14:paraId="5C8C2F94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 xml:space="preserve">Proposal of the standard Templates GTS </w:t>
      </w:r>
      <w:proofErr w:type="spellStart"/>
      <w:r w:rsidRPr="00B36F16">
        <w:rPr>
          <w:lang w:val="en-US"/>
        </w:rPr>
        <w:t>Redhat</w:t>
      </w:r>
      <w:proofErr w:type="spellEnd"/>
      <w:r w:rsidRPr="00B36F16">
        <w:rPr>
          <w:lang w:val="en-US"/>
        </w:rPr>
        <w:t xml:space="preserve"> 7.2, Windows 2012.</w:t>
      </w:r>
    </w:p>
    <w:p w14:paraId="090A1CB5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>Prop</w:t>
      </w:r>
      <w:r>
        <w:rPr>
          <w:lang w:val="en-US"/>
        </w:rPr>
        <w:t xml:space="preserve">osal of the service </w:t>
      </w:r>
      <w:r w:rsidRPr="00B36F16">
        <w:rPr>
          <w:lang w:val="en-US"/>
        </w:rPr>
        <w:t xml:space="preserve">of the </w:t>
      </w:r>
      <w:r>
        <w:rPr>
          <w:lang w:val="en-US"/>
        </w:rPr>
        <w:t xml:space="preserve">Backup </w:t>
      </w:r>
      <w:r w:rsidRPr="00B36F16">
        <w:rPr>
          <w:lang w:val="en-US"/>
        </w:rPr>
        <w:t xml:space="preserve">of the VMs in the </w:t>
      </w:r>
      <w:r>
        <w:rPr>
          <w:lang w:val="en-US"/>
        </w:rPr>
        <w:t>production environment.</w:t>
      </w:r>
    </w:p>
    <w:p w14:paraId="63FBFA5C" w14:textId="77777777" w:rsidR="00B17F2B" w:rsidRPr="00B36F16" w:rsidRDefault="00B17F2B" w:rsidP="00B17F2B">
      <w:pPr>
        <w:pStyle w:val="Paragraphedeliste"/>
        <w:numPr>
          <w:ilvl w:val="0"/>
          <w:numId w:val="23"/>
        </w:numPr>
        <w:jc w:val="both"/>
        <w:rPr>
          <w:lang w:val="en-US"/>
        </w:rPr>
      </w:pPr>
      <w:r w:rsidRPr="00B36F16">
        <w:rPr>
          <w:lang w:val="en-US"/>
        </w:rPr>
        <w:t>Proposal of the replication of the VMs of the production.</w:t>
      </w:r>
    </w:p>
    <w:p w14:paraId="32D1F1C3" w14:textId="77777777" w:rsidR="00B17F2B" w:rsidRPr="00254CB0" w:rsidRDefault="00B17F2B" w:rsidP="00254CB0">
      <w:pPr>
        <w:rPr>
          <w:lang w:val="en-US"/>
        </w:rPr>
      </w:pPr>
    </w:p>
    <w:p w14:paraId="65C49BFE" w14:textId="77777777" w:rsidR="00B36F16" w:rsidRPr="008965A6" w:rsidRDefault="00B36F16" w:rsidP="00B36F16">
      <w:pPr>
        <w:rPr>
          <w:lang w:val="en-US"/>
        </w:rPr>
      </w:pPr>
      <w:r w:rsidRPr="008965A6">
        <w:rPr>
          <w:lang w:val="en-US"/>
        </w:rPr>
        <w:t>Below the catalog of service V0 wished in a first iteration:</w:t>
      </w:r>
    </w:p>
    <w:p w14:paraId="2D76F5BD" w14:textId="77777777" w:rsidR="00B36F16" w:rsidRPr="005D35AA" w:rsidRDefault="00B36F16" w:rsidP="00955BF3">
      <w:pPr>
        <w:rPr>
          <w:lang w:val="en-US"/>
        </w:rPr>
      </w:pPr>
    </w:p>
    <w:p w14:paraId="674998B4" w14:textId="26F16B42" w:rsidR="00955BF3" w:rsidRPr="005D35AA" w:rsidRDefault="00B36F16" w:rsidP="00955BF3">
      <w:pPr>
        <w:rPr>
          <w:lang w:val="en-US"/>
        </w:rPr>
      </w:pPr>
      <w:r w:rsidRPr="00821C8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lastRenderedPageBreak/>
        <w:drawing>
          <wp:inline distT="0" distB="0" distL="0" distR="0" wp14:anchorId="16AC87EA" wp14:editId="77B37431">
            <wp:extent cx="5760720" cy="3639820"/>
            <wp:effectExtent l="19050" t="19050" r="11430" b="17780"/>
            <wp:docPr id="8" name="Image 8" descr="D:\x164047\APS\Projets\Rosbank\Etude_prérequis\CIBLE 1\Architectures\Catalogue de services_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x164047\APS\Projets\Rosbank\Etude_prérequis\CIBLE 1\Architectures\Catalogue de services_V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76A2F" w14:textId="77777777" w:rsidR="00B36F16" w:rsidRDefault="00955BF3" w:rsidP="00B36F16">
      <w:pPr>
        <w:tabs>
          <w:tab w:val="left" w:pos="1515"/>
          <w:tab w:val="left" w:pos="5805"/>
        </w:tabs>
        <w:jc w:val="both"/>
        <w:rPr>
          <w:lang w:val="en-US"/>
        </w:rPr>
      </w:pPr>
      <w:r w:rsidRPr="005D35AA">
        <w:rPr>
          <w:lang w:val="en-US"/>
        </w:rPr>
        <w:tab/>
      </w:r>
    </w:p>
    <w:p w14:paraId="7B28EC94" w14:textId="58761BF6" w:rsidR="002C0590" w:rsidRPr="00B17F2B" w:rsidRDefault="00B17F2B" w:rsidP="00B17F2B">
      <w:pPr>
        <w:jc w:val="both"/>
        <w:rPr>
          <w:b/>
          <w:u w:val="single"/>
          <w:lang w:val="en-US"/>
        </w:rPr>
      </w:pPr>
      <w:r w:rsidRPr="00B17F2B">
        <w:rPr>
          <w:b/>
          <w:u w:val="single"/>
          <w:lang w:val="en-US"/>
        </w:rPr>
        <w:t>Second iteration:</w:t>
      </w:r>
    </w:p>
    <w:p w14:paraId="55125785" w14:textId="0843F6CC" w:rsidR="00F11689" w:rsidRPr="00F11689" w:rsidRDefault="00F11689" w:rsidP="00F11689">
      <w:pPr>
        <w:pStyle w:val="Paragraphedeliste"/>
        <w:numPr>
          <w:ilvl w:val="0"/>
          <w:numId w:val="40"/>
        </w:numPr>
        <w:jc w:val="both"/>
        <w:rPr>
          <w:lang w:val="en-US"/>
        </w:rPr>
      </w:pPr>
      <w:r w:rsidRPr="00F11689">
        <w:rPr>
          <w:lang w:val="en-US"/>
        </w:rPr>
        <w:t xml:space="preserve">Addition of the feature of load </w:t>
      </w:r>
      <w:r>
        <w:rPr>
          <w:lang w:val="en-US"/>
        </w:rPr>
        <w:t>balancer,</w:t>
      </w:r>
      <w:r w:rsidRPr="00F11689">
        <w:rPr>
          <w:lang w:val="en-US"/>
        </w:rPr>
        <w:t xml:space="preserve"> consumed by the </w:t>
      </w:r>
      <w:r>
        <w:rPr>
          <w:lang w:val="en-US"/>
        </w:rPr>
        <w:t xml:space="preserve">portal </w:t>
      </w:r>
      <w:r w:rsidRPr="00F11689">
        <w:rPr>
          <w:lang w:val="en-US"/>
        </w:rPr>
        <w:t>cloud.</w:t>
      </w:r>
    </w:p>
    <w:p w14:paraId="3BB47849" w14:textId="647DB2C5" w:rsidR="00F11689" w:rsidRDefault="00F11689" w:rsidP="00F11689">
      <w:pPr>
        <w:pStyle w:val="Paragraphedeliste"/>
        <w:numPr>
          <w:ilvl w:val="0"/>
          <w:numId w:val="40"/>
        </w:numPr>
        <w:jc w:val="both"/>
        <w:rPr>
          <w:lang w:val="en-US"/>
        </w:rPr>
      </w:pPr>
      <w:r w:rsidRPr="00F11689">
        <w:rPr>
          <w:lang w:val="en-US"/>
        </w:rPr>
        <w:t>Addition of the service of Security groups.</w:t>
      </w:r>
    </w:p>
    <w:p w14:paraId="4EE5C45D" w14:textId="4A4008F9" w:rsidR="00B17F2B" w:rsidRPr="00B17F2B" w:rsidRDefault="00B17F2B" w:rsidP="00B17F2B">
      <w:pPr>
        <w:jc w:val="both"/>
        <w:rPr>
          <w:lang w:val="en-US"/>
        </w:rPr>
      </w:pPr>
      <w:r w:rsidRPr="00B17F2B">
        <w:rPr>
          <w:lang w:val="en-US"/>
        </w:rPr>
        <w:t>Below the catalog of service V1 wished in the second iteration:</w:t>
      </w:r>
    </w:p>
    <w:p w14:paraId="49744B33" w14:textId="435D2B75" w:rsidR="00F11689" w:rsidRDefault="00F11689" w:rsidP="00B36F16">
      <w:pPr>
        <w:tabs>
          <w:tab w:val="left" w:pos="1515"/>
          <w:tab w:val="left" w:pos="5805"/>
        </w:tabs>
        <w:rPr>
          <w:lang w:val="en-US"/>
        </w:rPr>
      </w:pPr>
      <w:r w:rsidRPr="00821C8D">
        <w:rPr>
          <w:noProof/>
          <w:lang w:eastAsia="fr-FR"/>
        </w:rPr>
        <w:lastRenderedPageBreak/>
        <w:drawing>
          <wp:inline distT="0" distB="0" distL="0" distR="0" wp14:anchorId="4933F927" wp14:editId="4718037D">
            <wp:extent cx="5760720" cy="3646170"/>
            <wp:effectExtent l="19050" t="19050" r="11430" b="11430"/>
            <wp:docPr id="12" name="Image 12" descr="D:\x164047\APS\Projets\Rosbank\Etude_prérequis\CIBLE 1\Architectures\Catalogue de services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x164047\APS\Projets\Rosbank\Etude_prérequis\CIBLE 1\Architectures\Catalogue de services_V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90011" w14:textId="215894E6" w:rsidR="007E2EC9" w:rsidRPr="00B17F2B" w:rsidRDefault="00B17F2B" w:rsidP="00B36F16">
      <w:pPr>
        <w:tabs>
          <w:tab w:val="left" w:pos="1515"/>
          <w:tab w:val="left" w:pos="5805"/>
        </w:tabs>
        <w:rPr>
          <w:b/>
          <w:u w:val="single"/>
          <w:lang w:val="en-US"/>
        </w:rPr>
      </w:pPr>
      <w:r w:rsidRPr="00B17F2B">
        <w:rPr>
          <w:b/>
          <w:u w:val="single"/>
          <w:lang w:val="en-US"/>
        </w:rPr>
        <w:t>Third iteration:</w:t>
      </w:r>
    </w:p>
    <w:p w14:paraId="24157B0A" w14:textId="77777777" w:rsidR="007E2EC9" w:rsidRPr="007E2EC9" w:rsidRDefault="007E2EC9" w:rsidP="007E2EC9">
      <w:pPr>
        <w:jc w:val="both"/>
        <w:rPr>
          <w:lang w:val="en-US"/>
        </w:rPr>
      </w:pPr>
      <w:r w:rsidRPr="007E2EC9">
        <w:rPr>
          <w:lang w:val="en-US"/>
        </w:rPr>
        <w:t>Below the catalog of service V2 wished in the third iteration:</w:t>
      </w:r>
    </w:p>
    <w:p w14:paraId="566E2D4F" w14:textId="7C66D789" w:rsidR="007E2EC9" w:rsidRPr="008965A6" w:rsidRDefault="007E2EC9" w:rsidP="007E2EC9">
      <w:pPr>
        <w:pStyle w:val="Paragraphedeliste"/>
        <w:numPr>
          <w:ilvl w:val="0"/>
          <w:numId w:val="33"/>
        </w:numPr>
        <w:jc w:val="both"/>
        <w:rPr>
          <w:lang w:val="en-US"/>
        </w:rPr>
      </w:pPr>
      <w:r>
        <w:rPr>
          <w:lang w:val="en-US"/>
        </w:rPr>
        <w:t xml:space="preserve">Addition of the </w:t>
      </w:r>
      <w:proofErr w:type="spellStart"/>
      <w:r w:rsidR="00407E37">
        <w:rPr>
          <w:lang w:val="en-US"/>
        </w:rPr>
        <w:t>Webcell</w:t>
      </w:r>
      <w:proofErr w:type="spellEnd"/>
      <w:r>
        <w:rPr>
          <w:lang w:val="en-US"/>
        </w:rPr>
        <w:t xml:space="preserve"> </w:t>
      </w:r>
      <w:r w:rsidR="00407E37">
        <w:rPr>
          <w:lang w:val="en-US"/>
        </w:rPr>
        <w:t>zone.</w:t>
      </w:r>
    </w:p>
    <w:p w14:paraId="1ED5099B" w14:textId="68B946A7" w:rsidR="007E2EC9" w:rsidRDefault="00407E37" w:rsidP="00B36F16">
      <w:pPr>
        <w:tabs>
          <w:tab w:val="left" w:pos="1515"/>
          <w:tab w:val="left" w:pos="5805"/>
        </w:tabs>
        <w:rPr>
          <w:lang w:val="en-US"/>
        </w:rPr>
      </w:pPr>
      <w:r w:rsidRPr="000648F0">
        <w:rPr>
          <w:noProof/>
          <w:lang w:eastAsia="fr-FR"/>
        </w:rPr>
        <w:drawing>
          <wp:inline distT="0" distB="0" distL="0" distR="0" wp14:anchorId="0321C7D8" wp14:editId="56E1FEB5">
            <wp:extent cx="5760720" cy="3639820"/>
            <wp:effectExtent l="19050" t="19050" r="11430" b="17780"/>
            <wp:docPr id="16" name="Image 16" descr="D:\x164047\APS\Projets\Rosbank\Etude_prérequis\CIBLE 1\Architectures\Catalogue de services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x164047\APS\Projets\Rosbank\Etude_prérequis\CIBLE 1\Architectures\Catalogue de services_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1216E" w14:textId="0DB968CF" w:rsidR="005A6CAB" w:rsidRPr="005A6CAB" w:rsidRDefault="005A6CAB" w:rsidP="005A6CAB">
      <w:pPr>
        <w:jc w:val="both"/>
        <w:rPr>
          <w:lang w:val="en-US"/>
        </w:rPr>
      </w:pPr>
      <w:r>
        <w:rPr>
          <w:lang w:val="en-US"/>
        </w:rPr>
        <w:lastRenderedPageBreak/>
        <w:t>The t</w:t>
      </w:r>
      <w:r w:rsidRPr="005A6CAB">
        <w:rPr>
          <w:lang w:val="en-US"/>
        </w:rPr>
        <w:t>echnical workshops can be set up on the specific points which could appear during the phase of project.</w:t>
      </w:r>
    </w:p>
    <w:p w14:paraId="26D862F7" w14:textId="5A9E0D47" w:rsidR="005A6CAB" w:rsidRDefault="0097752F" w:rsidP="00B17F2B">
      <w:pPr>
        <w:jc w:val="both"/>
        <w:rPr>
          <w:lang w:val="en-US"/>
        </w:rPr>
      </w:pPr>
      <w:r>
        <w:rPr>
          <w:lang w:val="en-US"/>
        </w:rPr>
        <w:t>The perspective</w:t>
      </w:r>
      <w:r w:rsidR="005A6CAB" w:rsidRPr="005A6CAB">
        <w:rPr>
          <w:lang w:val="en-US"/>
        </w:rPr>
        <w:t xml:space="preserve"> of the catalog of service V3 is to add the</w:t>
      </w:r>
      <w:r>
        <w:rPr>
          <w:lang w:val="en-US"/>
        </w:rPr>
        <w:t xml:space="preserve"> DMZ </w:t>
      </w:r>
      <w:r w:rsidR="00122865">
        <w:rPr>
          <w:lang w:val="en-US"/>
        </w:rPr>
        <w:t>zone</w:t>
      </w:r>
      <w:r w:rsidR="005A6CAB" w:rsidRPr="005A6CAB">
        <w:rPr>
          <w:lang w:val="en-US"/>
        </w:rPr>
        <w:t>.</w:t>
      </w:r>
    </w:p>
    <w:p w14:paraId="7C703D26" w14:textId="790C36D1" w:rsidR="00B17F2B" w:rsidRDefault="00B17F2B" w:rsidP="00B17F2B">
      <w:pPr>
        <w:jc w:val="both"/>
        <w:rPr>
          <w:lang w:val="en-US"/>
        </w:rPr>
      </w:pPr>
    </w:p>
    <w:p w14:paraId="649FDC0C" w14:textId="29043278" w:rsidR="00B17F2B" w:rsidRDefault="00B17F2B" w:rsidP="00B17F2B">
      <w:pPr>
        <w:jc w:val="both"/>
        <w:rPr>
          <w:lang w:val="en-US"/>
        </w:rPr>
      </w:pPr>
    </w:p>
    <w:p w14:paraId="2110EFB3" w14:textId="15A303EE" w:rsidR="00B17F2B" w:rsidRDefault="00B17F2B" w:rsidP="00B17F2B">
      <w:pPr>
        <w:jc w:val="both"/>
        <w:rPr>
          <w:lang w:val="en-US"/>
        </w:rPr>
      </w:pPr>
    </w:p>
    <w:p w14:paraId="29DA7F21" w14:textId="5ADE285C" w:rsidR="00B17F2B" w:rsidRDefault="00B17F2B" w:rsidP="00B17F2B">
      <w:pPr>
        <w:jc w:val="both"/>
        <w:rPr>
          <w:lang w:val="en-US"/>
        </w:rPr>
      </w:pPr>
    </w:p>
    <w:p w14:paraId="17BF262B" w14:textId="4D7DF214" w:rsidR="00B17F2B" w:rsidRDefault="00B17F2B" w:rsidP="00B17F2B">
      <w:pPr>
        <w:jc w:val="both"/>
        <w:rPr>
          <w:lang w:val="en-US"/>
        </w:rPr>
      </w:pPr>
    </w:p>
    <w:p w14:paraId="73BCC9FF" w14:textId="3D108A79" w:rsidR="00B17F2B" w:rsidRDefault="00B17F2B" w:rsidP="00B17F2B">
      <w:pPr>
        <w:jc w:val="both"/>
        <w:rPr>
          <w:lang w:val="en-US"/>
        </w:rPr>
      </w:pPr>
    </w:p>
    <w:p w14:paraId="3E9D1302" w14:textId="6D4A5948" w:rsidR="00B17F2B" w:rsidRDefault="00B17F2B" w:rsidP="00B17F2B">
      <w:pPr>
        <w:jc w:val="both"/>
        <w:rPr>
          <w:lang w:val="en-US"/>
        </w:rPr>
      </w:pPr>
    </w:p>
    <w:p w14:paraId="58500A87" w14:textId="1F0B25D7" w:rsidR="00B17F2B" w:rsidRDefault="00B17F2B" w:rsidP="00B17F2B">
      <w:pPr>
        <w:jc w:val="both"/>
        <w:rPr>
          <w:lang w:val="en-US"/>
        </w:rPr>
      </w:pPr>
    </w:p>
    <w:p w14:paraId="09B77370" w14:textId="41338096" w:rsidR="00B17F2B" w:rsidRDefault="00B17F2B" w:rsidP="00B17F2B">
      <w:pPr>
        <w:jc w:val="both"/>
        <w:rPr>
          <w:lang w:val="en-US"/>
        </w:rPr>
      </w:pPr>
    </w:p>
    <w:p w14:paraId="6FD8E124" w14:textId="4462CD9B" w:rsidR="00B17F2B" w:rsidRDefault="00B17F2B" w:rsidP="00B17F2B">
      <w:pPr>
        <w:jc w:val="both"/>
        <w:rPr>
          <w:lang w:val="en-US"/>
        </w:rPr>
      </w:pPr>
    </w:p>
    <w:p w14:paraId="1D7699E3" w14:textId="4A5B155E" w:rsidR="00B17F2B" w:rsidRDefault="00B17F2B" w:rsidP="00B17F2B">
      <w:pPr>
        <w:jc w:val="both"/>
        <w:rPr>
          <w:lang w:val="en-US"/>
        </w:rPr>
      </w:pPr>
    </w:p>
    <w:p w14:paraId="234F841A" w14:textId="319D788F" w:rsidR="00B17F2B" w:rsidRDefault="00B17F2B" w:rsidP="00B17F2B">
      <w:pPr>
        <w:jc w:val="both"/>
        <w:rPr>
          <w:lang w:val="en-US"/>
        </w:rPr>
      </w:pPr>
    </w:p>
    <w:p w14:paraId="0126D3F4" w14:textId="130DB81F" w:rsidR="00B17F2B" w:rsidRDefault="00B17F2B" w:rsidP="00B17F2B">
      <w:pPr>
        <w:jc w:val="both"/>
        <w:rPr>
          <w:lang w:val="en-US"/>
        </w:rPr>
      </w:pPr>
    </w:p>
    <w:p w14:paraId="105D3995" w14:textId="1758E7D6" w:rsidR="00B17F2B" w:rsidRDefault="00B17F2B" w:rsidP="00B17F2B">
      <w:pPr>
        <w:jc w:val="both"/>
        <w:rPr>
          <w:lang w:val="en-US"/>
        </w:rPr>
      </w:pPr>
    </w:p>
    <w:p w14:paraId="48C2CB44" w14:textId="07E46826" w:rsidR="00B17F2B" w:rsidRDefault="00B17F2B" w:rsidP="00B17F2B">
      <w:pPr>
        <w:jc w:val="both"/>
        <w:rPr>
          <w:lang w:val="en-US"/>
        </w:rPr>
      </w:pPr>
    </w:p>
    <w:p w14:paraId="607C413F" w14:textId="38C9EE97" w:rsidR="00B17F2B" w:rsidRDefault="00B17F2B" w:rsidP="00B17F2B">
      <w:pPr>
        <w:jc w:val="both"/>
        <w:rPr>
          <w:lang w:val="en-US"/>
        </w:rPr>
      </w:pPr>
    </w:p>
    <w:p w14:paraId="35D2F784" w14:textId="04247473" w:rsidR="00B17F2B" w:rsidRDefault="00B17F2B" w:rsidP="00B17F2B">
      <w:pPr>
        <w:jc w:val="both"/>
        <w:rPr>
          <w:lang w:val="en-US"/>
        </w:rPr>
      </w:pPr>
    </w:p>
    <w:p w14:paraId="0594034C" w14:textId="27508609" w:rsidR="00B17F2B" w:rsidRDefault="00B17F2B" w:rsidP="00B17F2B">
      <w:pPr>
        <w:jc w:val="both"/>
        <w:rPr>
          <w:lang w:val="en-US"/>
        </w:rPr>
      </w:pPr>
    </w:p>
    <w:p w14:paraId="5732D485" w14:textId="4CB8A55F" w:rsidR="00B17F2B" w:rsidRDefault="00B17F2B" w:rsidP="00B17F2B">
      <w:pPr>
        <w:jc w:val="both"/>
        <w:rPr>
          <w:lang w:val="en-US"/>
        </w:rPr>
      </w:pPr>
    </w:p>
    <w:p w14:paraId="62AD16A2" w14:textId="254D398E" w:rsidR="00B17F2B" w:rsidRDefault="00B17F2B" w:rsidP="00B17F2B">
      <w:pPr>
        <w:jc w:val="both"/>
        <w:rPr>
          <w:lang w:val="en-US"/>
        </w:rPr>
      </w:pPr>
    </w:p>
    <w:p w14:paraId="1EA5B3A9" w14:textId="44C6D99E" w:rsidR="00B17F2B" w:rsidRDefault="00B17F2B" w:rsidP="00B17F2B">
      <w:pPr>
        <w:jc w:val="both"/>
        <w:rPr>
          <w:lang w:val="en-US"/>
        </w:rPr>
      </w:pPr>
    </w:p>
    <w:p w14:paraId="1B97580B" w14:textId="77777777" w:rsidR="00B17F2B" w:rsidRDefault="00B17F2B" w:rsidP="00B17F2B">
      <w:pPr>
        <w:jc w:val="both"/>
        <w:rPr>
          <w:lang w:val="en-US"/>
        </w:rPr>
      </w:pPr>
    </w:p>
    <w:p w14:paraId="5B974545" w14:textId="14842E29" w:rsidR="00F1010F" w:rsidRPr="00F1010F" w:rsidRDefault="00122865" w:rsidP="00B17F2B">
      <w:pPr>
        <w:pStyle w:val="Titre1"/>
        <w:jc w:val="both"/>
        <w:rPr>
          <w:lang w:val="en-US"/>
        </w:rPr>
      </w:pPr>
      <w:bookmarkStart w:id="17" w:name="_Toc493757552"/>
      <w:bookmarkStart w:id="18" w:name="_Toc498078767"/>
      <w:bookmarkStart w:id="19" w:name="_Toc498703986"/>
      <w:r>
        <w:rPr>
          <w:lang w:val="en-US"/>
        </w:rPr>
        <w:lastRenderedPageBreak/>
        <w:t>Prerequisites</w:t>
      </w:r>
      <w:bookmarkEnd w:id="17"/>
      <w:bookmarkEnd w:id="18"/>
      <w:bookmarkEnd w:id="19"/>
    </w:p>
    <w:p w14:paraId="44BB0B1A" w14:textId="3903AFB8" w:rsidR="00603E87" w:rsidRDefault="00122865" w:rsidP="00122865">
      <w:pPr>
        <w:jc w:val="both"/>
        <w:rPr>
          <w:lang w:val="en-US"/>
        </w:rPr>
      </w:pPr>
      <w:r w:rsidRPr="00122865">
        <w:rPr>
          <w:lang w:val="en-US"/>
        </w:rPr>
        <w:t>The following chapter is going to present us</w:t>
      </w:r>
      <w:r w:rsidR="00BA4E96">
        <w:rPr>
          <w:lang w:val="en-US"/>
        </w:rPr>
        <w:t xml:space="preserve"> the components which constitute</w:t>
      </w:r>
      <w:r w:rsidRPr="00122865">
        <w:rPr>
          <w:lang w:val="en-US"/>
        </w:rPr>
        <w:t xml:space="preserve"> the necessary prerequisites to elaborate the cloud IAAS of Russia and they are going to help us for the </w:t>
      </w:r>
      <w:r w:rsidR="00BA4E96">
        <w:rPr>
          <w:lang w:val="en-US"/>
        </w:rPr>
        <w:t xml:space="preserve">setup </w:t>
      </w:r>
      <w:r w:rsidR="00BA4E96" w:rsidRPr="00122865">
        <w:rPr>
          <w:lang w:val="en-US"/>
        </w:rPr>
        <w:t>of</w:t>
      </w:r>
      <w:r w:rsidR="00BA4E96">
        <w:rPr>
          <w:lang w:val="en-US"/>
        </w:rPr>
        <w:t xml:space="preserve"> a right </w:t>
      </w:r>
      <w:r w:rsidR="00BA4E96" w:rsidRPr="00122865">
        <w:rPr>
          <w:lang w:val="en-US"/>
        </w:rPr>
        <w:t>actions</w:t>
      </w:r>
      <w:r w:rsidRPr="00122865">
        <w:rPr>
          <w:lang w:val="en-US"/>
        </w:rPr>
        <w:t xml:space="preserve"> plan.</w:t>
      </w:r>
    </w:p>
    <w:p w14:paraId="436FCDD9" w14:textId="608BB19D" w:rsidR="00603E87" w:rsidRPr="007C77F9" w:rsidRDefault="00603E87" w:rsidP="00603E87">
      <w:pPr>
        <w:pStyle w:val="Titre2"/>
        <w:rPr>
          <w:lang w:val="en-US"/>
        </w:rPr>
      </w:pPr>
      <w:bookmarkStart w:id="20" w:name="_Toc498703987"/>
      <w:r w:rsidRPr="007C77F9">
        <w:rPr>
          <w:lang w:val="en-US"/>
        </w:rPr>
        <w:t>The Network prerequisites</w:t>
      </w:r>
      <w:bookmarkEnd w:id="20"/>
    </w:p>
    <w:p w14:paraId="636A72D0" w14:textId="77777777" w:rsidR="00B47D82" w:rsidRPr="00B47D82" w:rsidRDefault="00B47D82" w:rsidP="00B47D82">
      <w:pPr>
        <w:jc w:val="both"/>
        <w:rPr>
          <w:b/>
          <w:u w:val="single"/>
          <w:lang w:val="en-US"/>
        </w:rPr>
      </w:pPr>
      <w:r w:rsidRPr="00B47D82">
        <w:rPr>
          <w:b/>
          <w:u w:val="single"/>
          <w:lang w:val="en-US"/>
        </w:rPr>
        <w:t>Target</w:t>
      </w:r>
    </w:p>
    <w:p w14:paraId="2FE41749" w14:textId="142A8627" w:rsidR="00B47D82" w:rsidRPr="00B47D82" w:rsidRDefault="00B47D82" w:rsidP="00B47D82">
      <w:pPr>
        <w:jc w:val="both"/>
        <w:rPr>
          <w:lang w:val="en-US"/>
        </w:rPr>
      </w:pPr>
      <w:r w:rsidRPr="00B47D82">
        <w:rPr>
          <w:lang w:val="en-US"/>
        </w:rPr>
        <w:t>The implementation of the cloud IAAS of Russia</w:t>
      </w:r>
      <w:r w:rsidR="007014D3">
        <w:rPr>
          <w:lang w:val="en-US"/>
        </w:rPr>
        <w:t xml:space="preserve"> will </w:t>
      </w:r>
      <w:r w:rsidR="007014D3" w:rsidRPr="00B47D82">
        <w:rPr>
          <w:lang w:val="en-US"/>
        </w:rPr>
        <w:t>require</w:t>
      </w:r>
      <w:r w:rsidRPr="00B47D82">
        <w:rPr>
          <w:lang w:val="en-US"/>
        </w:rPr>
        <w:t>:</w:t>
      </w:r>
    </w:p>
    <w:p w14:paraId="5C5E0A62" w14:textId="779FDB8A" w:rsidR="00B47D82" w:rsidRPr="00B47D82" w:rsidRDefault="00B47D82" w:rsidP="00B47D82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B47D82">
        <w:rPr>
          <w:lang w:val="en-US"/>
        </w:rPr>
        <w:t xml:space="preserve">The creation of the </w:t>
      </w:r>
      <w:r w:rsidR="007014D3">
        <w:rPr>
          <w:lang w:val="en-US"/>
        </w:rPr>
        <w:t xml:space="preserve">SGNA </w:t>
      </w:r>
      <w:r w:rsidRPr="00B47D82">
        <w:rPr>
          <w:lang w:val="en-US"/>
        </w:rPr>
        <w:t xml:space="preserve">network for Cloud on </w:t>
      </w:r>
      <w:r w:rsidR="00CA1B39">
        <w:rPr>
          <w:lang w:val="en-US"/>
        </w:rPr>
        <w:t>Russia</w:t>
      </w:r>
      <w:r w:rsidR="007014D3" w:rsidRPr="00B47D82">
        <w:rPr>
          <w:lang w:val="en-US"/>
        </w:rPr>
        <w:t xml:space="preserve"> </w:t>
      </w:r>
      <w:r w:rsidR="007014D3">
        <w:rPr>
          <w:lang w:val="en-US"/>
        </w:rPr>
        <w:t>sites</w:t>
      </w:r>
      <w:r w:rsidRPr="00B47D82">
        <w:rPr>
          <w:lang w:val="en-US"/>
        </w:rPr>
        <w:t xml:space="preserve">. </w:t>
      </w:r>
    </w:p>
    <w:p w14:paraId="1EC13AA7" w14:textId="7C3ECE4A" w:rsidR="00B47D82" w:rsidRPr="00B47D82" w:rsidRDefault="00B47D82" w:rsidP="00B47D8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B47D82">
        <w:rPr>
          <w:lang w:val="en-US"/>
        </w:rPr>
        <w:t>The opening of flows between the</w:t>
      </w:r>
      <w:r w:rsidR="007014D3">
        <w:rPr>
          <w:lang w:val="en-US"/>
        </w:rPr>
        <w:t xml:space="preserve"> SGNA</w:t>
      </w:r>
      <w:r w:rsidRPr="00B47D82">
        <w:rPr>
          <w:lang w:val="en-US"/>
        </w:rPr>
        <w:t xml:space="preserve"> network of the </w:t>
      </w:r>
      <w:r w:rsidR="00CA1B39">
        <w:rPr>
          <w:lang w:val="en-US"/>
        </w:rPr>
        <w:t>Russia</w:t>
      </w:r>
      <w:r w:rsidR="00CA1B39" w:rsidRPr="00B47D82">
        <w:rPr>
          <w:lang w:val="en-US"/>
        </w:rPr>
        <w:t xml:space="preserve"> </w:t>
      </w:r>
      <w:r w:rsidR="00CA1B39">
        <w:rPr>
          <w:lang w:val="en-US"/>
        </w:rPr>
        <w:t>sites</w:t>
      </w:r>
      <w:r w:rsidR="00CA1B39" w:rsidRPr="00B47D82">
        <w:rPr>
          <w:lang w:val="en-US"/>
        </w:rPr>
        <w:t xml:space="preserve"> </w:t>
      </w:r>
      <w:r w:rsidRPr="00B47D82">
        <w:rPr>
          <w:lang w:val="en-US"/>
        </w:rPr>
        <w:t xml:space="preserve">and the ECOSYSTEM of the </w:t>
      </w:r>
      <w:r w:rsidR="007014D3">
        <w:rPr>
          <w:lang w:val="en-US"/>
        </w:rPr>
        <w:t>GTS (Paris) CLOUD</w:t>
      </w:r>
      <w:r w:rsidRPr="00B47D82">
        <w:rPr>
          <w:lang w:val="en-US"/>
        </w:rPr>
        <w:t xml:space="preserve">. </w:t>
      </w:r>
    </w:p>
    <w:p w14:paraId="6FBD8A55" w14:textId="4A4B53F8" w:rsidR="00122865" w:rsidRPr="00682E30" w:rsidRDefault="00494EF2" w:rsidP="00682E30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existing of flows</w:t>
      </w:r>
      <w:r w:rsidR="00B47D82" w:rsidRPr="00B47D82">
        <w:rPr>
          <w:lang w:val="en-US"/>
        </w:rPr>
        <w:t xml:space="preserve"> between the </w:t>
      </w:r>
      <w:r>
        <w:rPr>
          <w:lang w:val="en-US"/>
        </w:rPr>
        <w:t xml:space="preserve">SGNA </w:t>
      </w:r>
      <w:r w:rsidR="00B47D82" w:rsidRPr="00B47D82">
        <w:rPr>
          <w:lang w:val="en-US"/>
        </w:rPr>
        <w:t xml:space="preserve">network and </w:t>
      </w:r>
      <w:r w:rsidRPr="00B47D82">
        <w:rPr>
          <w:lang w:val="en-US"/>
        </w:rPr>
        <w:t xml:space="preserve">the </w:t>
      </w:r>
      <w:r>
        <w:rPr>
          <w:lang w:val="en-US"/>
        </w:rPr>
        <w:t xml:space="preserve">not SGNA </w:t>
      </w:r>
      <w:r w:rsidR="00CA1B39">
        <w:rPr>
          <w:lang w:val="en-US"/>
        </w:rPr>
        <w:t xml:space="preserve">network of subsidiary </w:t>
      </w:r>
      <w:r w:rsidRPr="00B47D82">
        <w:rPr>
          <w:lang w:val="en-US"/>
        </w:rPr>
        <w:t>in</w:t>
      </w:r>
      <w:r w:rsidR="00B47D82" w:rsidRPr="00B47D82">
        <w:rPr>
          <w:lang w:val="en-US"/>
        </w:rPr>
        <w:t xml:space="preserve"> </w:t>
      </w:r>
      <w:r w:rsidR="00CA1B39">
        <w:rPr>
          <w:lang w:val="en-US"/>
        </w:rPr>
        <w:t>Russia</w:t>
      </w:r>
      <w:r w:rsidR="00B47D82" w:rsidRPr="00B47D82">
        <w:rPr>
          <w:lang w:val="en-US"/>
        </w:rPr>
        <w:t>.</w:t>
      </w:r>
    </w:p>
    <w:p w14:paraId="7DC30230" w14:textId="527E09A9" w:rsidR="00682E30" w:rsidRDefault="00682E30" w:rsidP="00B17F2B">
      <w:pPr>
        <w:jc w:val="both"/>
        <w:rPr>
          <w:lang w:val="en-US"/>
        </w:rPr>
      </w:pPr>
      <w:r>
        <w:rPr>
          <w:lang w:val="en-US"/>
        </w:rPr>
        <w:t>The summary is in the diagram</w:t>
      </w:r>
      <w:r w:rsidRPr="00682E30">
        <w:rPr>
          <w:lang w:val="en-US"/>
        </w:rPr>
        <w:t xml:space="preserve"> below:</w:t>
      </w:r>
      <w:r w:rsidR="00CA1B39">
        <w:rPr>
          <w:lang w:val="en-US"/>
        </w:rPr>
        <w:t xml:space="preserve"> </w:t>
      </w:r>
      <w:r w:rsidR="007B4AE7">
        <w:rPr>
          <w:lang w:val="en-US"/>
        </w:rPr>
        <w:t>(</w:t>
      </w:r>
      <w:r w:rsidR="007B4AE7" w:rsidRPr="00CA1B39">
        <w:rPr>
          <w:lang w:val="en-US"/>
        </w:rPr>
        <w:t>we</w:t>
      </w:r>
      <w:r w:rsidR="00CA1B39">
        <w:rPr>
          <w:lang w:val="en-US"/>
        </w:rPr>
        <w:t xml:space="preserve"> take an example of ROSBANK </w:t>
      </w:r>
      <w:r w:rsidR="00CA1B39" w:rsidRPr="00783D5D">
        <w:rPr>
          <w:lang w:val="en-US"/>
        </w:rPr>
        <w:t>subsidiary</w:t>
      </w:r>
      <w:r w:rsidR="00CA1B39">
        <w:rPr>
          <w:lang w:val="en-US"/>
        </w:rPr>
        <w:t>)</w:t>
      </w:r>
    </w:p>
    <w:p w14:paraId="69FCA62F" w14:textId="4F0AB961" w:rsidR="000761D7" w:rsidRDefault="000761D7" w:rsidP="00B36F16">
      <w:pPr>
        <w:tabs>
          <w:tab w:val="left" w:pos="1515"/>
          <w:tab w:val="left" w:pos="5805"/>
        </w:tabs>
        <w:rPr>
          <w:lang w:val="en-US"/>
        </w:rPr>
      </w:pPr>
      <w:r w:rsidRPr="000761D7">
        <w:rPr>
          <w:noProof/>
          <w:lang w:val="en-US"/>
        </w:rPr>
        <w:drawing>
          <wp:inline distT="0" distB="0" distL="0" distR="0" wp14:anchorId="2D17558C" wp14:editId="262A0D67">
            <wp:extent cx="5760720" cy="4063684"/>
            <wp:effectExtent l="19050" t="19050" r="11430" b="13335"/>
            <wp:docPr id="7" name="Image 7" descr="D:\x164047\APS\Projets\Rosbank\Etude_prérequis\CIBLE 1\Architectures\AN\Resea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x164047\APS\Projets\Rosbank\Etude_prérequis\CIBLE 1\Architectures\AN\Reseau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36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6B094" w14:textId="0586CECA" w:rsidR="00B17F2B" w:rsidRDefault="00B17F2B" w:rsidP="00B36F16">
      <w:pPr>
        <w:tabs>
          <w:tab w:val="left" w:pos="1515"/>
          <w:tab w:val="left" w:pos="5805"/>
        </w:tabs>
        <w:rPr>
          <w:lang w:val="en-US"/>
        </w:rPr>
      </w:pPr>
    </w:p>
    <w:p w14:paraId="2C59F3DF" w14:textId="0564FEDB" w:rsidR="00B17F2B" w:rsidRDefault="00B17F2B" w:rsidP="00B36F16">
      <w:pPr>
        <w:tabs>
          <w:tab w:val="left" w:pos="1515"/>
          <w:tab w:val="left" w:pos="5805"/>
        </w:tabs>
        <w:rPr>
          <w:lang w:val="en-US"/>
        </w:rPr>
      </w:pPr>
    </w:p>
    <w:p w14:paraId="38412108" w14:textId="09ADB833" w:rsidR="007F7ABD" w:rsidRPr="000518B8" w:rsidRDefault="007F7ABD" w:rsidP="00B17F2B">
      <w:pPr>
        <w:pStyle w:val="Titre3"/>
        <w:rPr>
          <w:lang w:val="en-US"/>
        </w:rPr>
      </w:pPr>
      <w:bookmarkStart w:id="21" w:name="_Toc498078769"/>
      <w:bookmarkStart w:id="22" w:name="_Toc498703988"/>
      <w:r w:rsidRPr="000518B8">
        <w:rPr>
          <w:lang w:val="en-US"/>
        </w:rPr>
        <w:lastRenderedPageBreak/>
        <w:t xml:space="preserve">Network of the </w:t>
      </w:r>
      <w:bookmarkEnd w:id="21"/>
      <w:r w:rsidRPr="000518B8">
        <w:rPr>
          <w:lang w:val="en-US"/>
        </w:rPr>
        <w:t>CLOUD</w:t>
      </w:r>
      <w:bookmarkEnd w:id="22"/>
      <w:r w:rsidRPr="000518B8">
        <w:rPr>
          <w:lang w:val="en-US"/>
        </w:rPr>
        <w:t xml:space="preserve"> </w:t>
      </w:r>
    </w:p>
    <w:p w14:paraId="40227E2D" w14:textId="74D0522B" w:rsidR="000518B8" w:rsidRPr="000518B8" w:rsidRDefault="000518B8" w:rsidP="000518B8">
      <w:pPr>
        <w:jc w:val="both"/>
        <w:rPr>
          <w:lang w:val="en-US"/>
        </w:rPr>
      </w:pPr>
      <w:r w:rsidRPr="000518B8">
        <w:rPr>
          <w:lang w:val="en-US"/>
        </w:rPr>
        <w:t xml:space="preserve">For this point of prerequisite, </w:t>
      </w:r>
      <w:r>
        <w:rPr>
          <w:lang w:val="en-US"/>
        </w:rPr>
        <w:t xml:space="preserve">we </w:t>
      </w:r>
      <w:r w:rsidR="00F62AAC" w:rsidRPr="000518B8">
        <w:rPr>
          <w:lang w:val="en-US"/>
        </w:rPr>
        <w:t>need</w:t>
      </w:r>
      <w:r>
        <w:rPr>
          <w:lang w:val="en-US"/>
        </w:rPr>
        <w:t xml:space="preserve"> to:</w:t>
      </w:r>
    </w:p>
    <w:p w14:paraId="064F69BB" w14:textId="3714EFF5" w:rsidR="000518B8" w:rsidRPr="000518B8" w:rsidRDefault="000518B8" w:rsidP="000518B8">
      <w:pPr>
        <w:pStyle w:val="Paragraphedeliste"/>
        <w:numPr>
          <w:ilvl w:val="0"/>
          <w:numId w:val="47"/>
        </w:numPr>
        <w:jc w:val="both"/>
        <w:rPr>
          <w:lang w:val="en-US"/>
        </w:rPr>
      </w:pPr>
      <w:r w:rsidRPr="000518B8">
        <w:rPr>
          <w:lang w:val="en-US"/>
        </w:rPr>
        <w:t>Create a redundant network infrastructu</w:t>
      </w:r>
      <w:r w:rsidR="002A02E9">
        <w:rPr>
          <w:lang w:val="en-US"/>
        </w:rPr>
        <w:t>re dedicated for the multi-tenant</w:t>
      </w:r>
      <w:r w:rsidRPr="000518B8">
        <w:rPr>
          <w:lang w:val="en-US"/>
        </w:rPr>
        <w:t xml:space="preserve"> </w:t>
      </w:r>
      <w:r w:rsidR="002A02E9">
        <w:rPr>
          <w:lang w:val="en-US"/>
        </w:rPr>
        <w:t>cloud of Russia on both DCs with a SGNA addressing</w:t>
      </w:r>
      <w:r w:rsidRPr="000518B8">
        <w:rPr>
          <w:lang w:val="en-US"/>
        </w:rPr>
        <w:t>.</w:t>
      </w:r>
    </w:p>
    <w:p w14:paraId="2F97D532" w14:textId="1A57CD50" w:rsidR="000518B8" w:rsidRPr="007A6A56" w:rsidRDefault="000518B8" w:rsidP="007A6A56">
      <w:pPr>
        <w:pStyle w:val="Paragraphedeliste"/>
        <w:numPr>
          <w:ilvl w:val="0"/>
          <w:numId w:val="47"/>
        </w:numPr>
        <w:rPr>
          <w:lang w:val="en-US"/>
        </w:rPr>
      </w:pPr>
      <w:r w:rsidRPr="007A6A56">
        <w:rPr>
          <w:lang w:val="en-US"/>
        </w:rPr>
        <w:t>Assure that the network</w:t>
      </w:r>
      <w:r w:rsidR="007A6A56" w:rsidRPr="007A6A56">
        <w:rPr>
          <w:lang w:val="en-US"/>
        </w:rPr>
        <w:t xml:space="preserve"> Subnet for the Security Zone is stretched between the different datacenters.</w:t>
      </w:r>
    </w:p>
    <w:p w14:paraId="6EDAA3B9" w14:textId="3A071F50" w:rsidR="000518B8" w:rsidRPr="008965A6" w:rsidRDefault="000518B8" w:rsidP="000518B8">
      <w:pPr>
        <w:pStyle w:val="Paragraphedeliste"/>
        <w:numPr>
          <w:ilvl w:val="0"/>
          <w:numId w:val="47"/>
        </w:numPr>
        <w:jc w:val="both"/>
        <w:rPr>
          <w:lang w:val="en-US"/>
        </w:rPr>
      </w:pPr>
      <w:r w:rsidRPr="008965A6">
        <w:rPr>
          <w:lang w:val="en-US"/>
        </w:rPr>
        <w:t>U</w:t>
      </w:r>
      <w:r w:rsidR="00826937">
        <w:rPr>
          <w:lang w:val="en-US"/>
        </w:rPr>
        <w:t xml:space="preserve">se even </w:t>
      </w:r>
      <w:r w:rsidR="00826937" w:rsidRPr="008965A6">
        <w:rPr>
          <w:lang w:val="en-US"/>
        </w:rPr>
        <w:t>equipment’s</w:t>
      </w:r>
      <w:r w:rsidR="00826937">
        <w:rPr>
          <w:lang w:val="en-US"/>
        </w:rPr>
        <w:t xml:space="preserve"> type</w:t>
      </w:r>
      <w:r w:rsidRPr="008965A6">
        <w:rPr>
          <w:lang w:val="en-US"/>
        </w:rPr>
        <w:t xml:space="preserve"> a</w:t>
      </w:r>
      <w:r w:rsidR="00826937">
        <w:rPr>
          <w:lang w:val="en-US"/>
        </w:rPr>
        <w:t xml:space="preserve">s Paris, </w:t>
      </w:r>
      <w:r w:rsidR="00C53EFA">
        <w:rPr>
          <w:lang w:val="en-US"/>
        </w:rPr>
        <w:t xml:space="preserve">for </w:t>
      </w:r>
      <w:r w:rsidR="00826937">
        <w:rPr>
          <w:lang w:val="en-US"/>
        </w:rPr>
        <w:t>the choice of network equipment</w:t>
      </w:r>
      <w:r w:rsidR="00C53EFA">
        <w:rPr>
          <w:lang w:val="en-US"/>
        </w:rPr>
        <w:t xml:space="preserve"> we need to plan a workshop</w:t>
      </w:r>
      <w:r w:rsidRPr="008965A6">
        <w:rPr>
          <w:lang w:val="en-US"/>
        </w:rPr>
        <w:t xml:space="preserve"> </w:t>
      </w:r>
      <w:r w:rsidR="00C53EFA">
        <w:rPr>
          <w:lang w:val="en-US"/>
        </w:rPr>
        <w:t xml:space="preserve">(generally </w:t>
      </w:r>
      <w:r w:rsidRPr="008965A6">
        <w:rPr>
          <w:lang w:val="en-US"/>
        </w:rPr>
        <w:t>the Cisco N2K, N5K, N7K, N9K)</w:t>
      </w:r>
    </w:p>
    <w:p w14:paraId="54C7D1C3" w14:textId="5E0A2DA6" w:rsidR="000518B8" w:rsidRDefault="00C53EFA" w:rsidP="000518B8">
      <w:pPr>
        <w:jc w:val="both"/>
        <w:rPr>
          <w:lang w:val="en-US"/>
        </w:rPr>
      </w:pPr>
      <w:r>
        <w:rPr>
          <w:lang w:val="en-US"/>
        </w:rPr>
        <w:t>The diagram</w:t>
      </w:r>
      <w:r w:rsidR="000518B8" w:rsidRPr="000518B8">
        <w:rPr>
          <w:lang w:val="en-US"/>
        </w:rPr>
        <w:t xml:space="preserve"> below </w:t>
      </w:r>
      <w:r w:rsidRPr="000518B8">
        <w:rPr>
          <w:lang w:val="en-US"/>
        </w:rPr>
        <w:t>presents</w:t>
      </w:r>
      <w:r w:rsidR="000518B8" w:rsidRPr="000518B8">
        <w:rPr>
          <w:lang w:val="en-US"/>
        </w:rPr>
        <w:t xml:space="preserve"> the objective of this </w:t>
      </w:r>
      <w:r w:rsidR="001B69B3" w:rsidRPr="000518B8">
        <w:rPr>
          <w:lang w:val="en-US"/>
        </w:rPr>
        <w:t>network.</w:t>
      </w:r>
    </w:p>
    <w:p w14:paraId="6C9A1F75" w14:textId="50A68577" w:rsidR="001B69B3" w:rsidRPr="000518B8" w:rsidRDefault="001B69B3" w:rsidP="00B17F2B">
      <w:pPr>
        <w:pStyle w:val="Titre3"/>
        <w:rPr>
          <w:lang w:val="en-US"/>
        </w:rPr>
      </w:pPr>
      <w:bookmarkStart w:id="23" w:name="_Toc498078770"/>
      <w:bookmarkStart w:id="24" w:name="_Toc498703989"/>
      <w:r w:rsidRPr="001B69B3">
        <w:rPr>
          <w:lang w:val="en-US"/>
        </w:rPr>
        <w:t>Network urbanization</w:t>
      </w:r>
      <w:bookmarkEnd w:id="23"/>
      <w:bookmarkEnd w:id="24"/>
    </w:p>
    <w:p w14:paraId="15F7148A" w14:textId="0AEC5C21" w:rsidR="001B69B3" w:rsidRPr="001B69B3" w:rsidRDefault="007A6A56" w:rsidP="001B69B3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="001B69B3" w:rsidRPr="001B69B3">
        <w:rPr>
          <w:lang w:val="en-US"/>
        </w:rPr>
        <w:t>To respect the urbanization of the network</w:t>
      </w:r>
      <w:r w:rsidR="001B69B3">
        <w:rPr>
          <w:lang w:val="en-US"/>
        </w:rPr>
        <w:t xml:space="preserve"> we </w:t>
      </w:r>
      <w:r w:rsidR="00CB30F7" w:rsidRPr="001B69B3">
        <w:rPr>
          <w:lang w:val="en-US"/>
        </w:rPr>
        <w:t>need</w:t>
      </w:r>
      <w:r w:rsidR="001B69B3" w:rsidRPr="001B69B3">
        <w:rPr>
          <w:lang w:val="en-US"/>
        </w:rPr>
        <w:t>:</w:t>
      </w:r>
    </w:p>
    <w:p w14:paraId="42DBB57E" w14:textId="77777777" w:rsidR="001B69B3" w:rsidRPr="001B69B3" w:rsidRDefault="001B69B3" w:rsidP="001B69B3">
      <w:pPr>
        <w:pStyle w:val="NormalWeb"/>
        <w:spacing w:before="0" w:beforeAutospacing="0" w:after="0" w:afterAutospacing="0"/>
        <w:jc w:val="both"/>
        <w:rPr>
          <w:rFonts w:ascii="Calibri" w:hAnsi="Calibri"/>
          <w:sz w:val="22"/>
          <w:szCs w:val="22"/>
          <w:lang w:val="en-US"/>
        </w:rPr>
      </w:pPr>
      <w:r w:rsidRPr="001B69B3">
        <w:rPr>
          <w:rFonts w:ascii="Calibri" w:hAnsi="Calibri"/>
          <w:sz w:val="22"/>
          <w:szCs w:val="22"/>
          <w:lang w:val="en-US"/>
        </w:rPr>
        <w:t> </w:t>
      </w:r>
    </w:p>
    <w:p w14:paraId="01CE87EE" w14:textId="07B075B8" w:rsidR="001B69B3" w:rsidRPr="001B69B3" w:rsidRDefault="001B69B3" w:rsidP="001B69B3">
      <w:pPr>
        <w:pStyle w:val="Paragraphedeliste"/>
        <w:numPr>
          <w:ilvl w:val="0"/>
          <w:numId w:val="45"/>
        </w:numPr>
        <w:jc w:val="both"/>
        <w:rPr>
          <w:lang w:val="en-US"/>
        </w:rPr>
      </w:pPr>
      <w:r w:rsidRPr="001B69B3">
        <w:rPr>
          <w:lang w:val="en-US"/>
        </w:rPr>
        <w:t>Create a</w:t>
      </w:r>
      <w:r>
        <w:rPr>
          <w:lang w:val="en-US"/>
        </w:rPr>
        <w:t>n access</w:t>
      </w:r>
      <w:r w:rsidRPr="001B69B3">
        <w:rPr>
          <w:lang w:val="en-US"/>
        </w:rPr>
        <w:t xml:space="preserve"> network in Russia. (RIX Russia)</w:t>
      </w:r>
    </w:p>
    <w:p w14:paraId="6B41712D" w14:textId="7E546A85" w:rsidR="001B69B3" w:rsidRPr="001B69B3" w:rsidRDefault="001B69B3" w:rsidP="001B69B3">
      <w:pPr>
        <w:pStyle w:val="Paragraphedeliste"/>
        <w:numPr>
          <w:ilvl w:val="0"/>
          <w:numId w:val="45"/>
        </w:numPr>
        <w:jc w:val="both"/>
        <w:rPr>
          <w:lang w:val="en-US"/>
        </w:rPr>
      </w:pPr>
      <w:r w:rsidRPr="001B69B3">
        <w:rPr>
          <w:lang w:val="en-US"/>
        </w:rPr>
        <w:t xml:space="preserve">Connect subsidiaries to this </w:t>
      </w:r>
      <w:r>
        <w:rPr>
          <w:lang w:val="en-US"/>
        </w:rPr>
        <w:t>access network</w:t>
      </w:r>
      <w:r w:rsidRPr="001B69B3">
        <w:rPr>
          <w:lang w:val="en-US"/>
        </w:rPr>
        <w:t>.</w:t>
      </w:r>
    </w:p>
    <w:p w14:paraId="5718D3D8" w14:textId="1AB77092" w:rsidR="007F7ABD" w:rsidRPr="00783D5D" w:rsidRDefault="001B69B3" w:rsidP="00783D5D">
      <w:pPr>
        <w:pStyle w:val="Paragraphedeliste"/>
        <w:numPr>
          <w:ilvl w:val="0"/>
          <w:numId w:val="45"/>
        </w:numPr>
        <w:jc w:val="both"/>
        <w:rPr>
          <w:lang w:val="en-US"/>
        </w:rPr>
      </w:pPr>
      <w:r w:rsidRPr="001B69B3">
        <w:rPr>
          <w:lang w:val="en-US"/>
        </w:rPr>
        <w:t xml:space="preserve">Connect the </w:t>
      </w:r>
      <w:r>
        <w:rPr>
          <w:lang w:val="en-US"/>
        </w:rPr>
        <w:t>infrastructure network</w:t>
      </w:r>
      <w:r w:rsidRPr="001B69B3">
        <w:rPr>
          <w:lang w:val="en-US"/>
        </w:rPr>
        <w:t xml:space="preserve"> of the cloud of Russia to </w:t>
      </w:r>
      <w:r w:rsidR="001233E9" w:rsidRPr="001B69B3">
        <w:rPr>
          <w:lang w:val="en-US"/>
        </w:rPr>
        <w:t xml:space="preserve">this </w:t>
      </w:r>
      <w:r w:rsidR="001233E9">
        <w:rPr>
          <w:lang w:val="en-US"/>
        </w:rPr>
        <w:t>access</w:t>
      </w:r>
      <w:r>
        <w:rPr>
          <w:lang w:val="en-US"/>
        </w:rPr>
        <w:t xml:space="preserve"> network</w:t>
      </w:r>
      <w:r w:rsidRPr="001B69B3">
        <w:rPr>
          <w:lang w:val="en-US"/>
        </w:rPr>
        <w:t>.</w:t>
      </w:r>
    </w:p>
    <w:p w14:paraId="1B82316C" w14:textId="3C4EE0A5" w:rsidR="00783D5D" w:rsidRPr="00783D5D" w:rsidRDefault="00783D5D" w:rsidP="00783D5D">
      <w:pPr>
        <w:jc w:val="both"/>
        <w:rPr>
          <w:lang w:val="en-US"/>
        </w:rPr>
      </w:pPr>
      <w:r w:rsidRPr="00783D5D">
        <w:rPr>
          <w:lang w:val="en-US"/>
        </w:rPr>
        <w:t>The objective of this</w:t>
      </w:r>
      <w:r>
        <w:rPr>
          <w:lang w:val="en-US"/>
        </w:rPr>
        <w:t xml:space="preserve"> access </w:t>
      </w:r>
      <w:r w:rsidRPr="00783D5D">
        <w:rPr>
          <w:lang w:val="en-US"/>
        </w:rPr>
        <w:t>network is to allow the various subsidiaries to us</w:t>
      </w:r>
      <w:r>
        <w:rPr>
          <w:lang w:val="en-US"/>
        </w:rPr>
        <w:t>e the cloud of Russia in safety.</w:t>
      </w:r>
      <w:r w:rsidRPr="00783D5D">
        <w:rPr>
          <w:lang w:val="en-US"/>
        </w:rPr>
        <w:t xml:space="preserve"> </w:t>
      </w:r>
    </w:p>
    <w:p w14:paraId="58E54301" w14:textId="33E836EB" w:rsidR="00D9445D" w:rsidRDefault="00D9445D" w:rsidP="00D9445D">
      <w:pPr>
        <w:jc w:val="both"/>
        <w:rPr>
          <w:lang w:val="en-US"/>
        </w:rPr>
      </w:pPr>
      <w:r>
        <w:rPr>
          <w:lang w:val="en-US"/>
        </w:rPr>
        <w:t>The diagram</w:t>
      </w:r>
      <w:r w:rsidRPr="00D9445D">
        <w:rPr>
          <w:lang w:val="en-US"/>
        </w:rPr>
        <w:t xml:space="preserve"> below r</w:t>
      </w:r>
      <w:r>
        <w:rPr>
          <w:lang w:val="en-US"/>
        </w:rPr>
        <w:t>epresents the global view</w:t>
      </w:r>
      <w:r w:rsidRPr="00D9445D">
        <w:rPr>
          <w:lang w:val="en-US"/>
        </w:rPr>
        <w:t xml:space="preserve"> of the vision of urbanization of the network of the cloud of Russia:</w:t>
      </w:r>
    </w:p>
    <w:p w14:paraId="636C6602" w14:textId="3211104B" w:rsidR="007F7ABD" w:rsidRDefault="007F7ABD" w:rsidP="00622261">
      <w:pPr>
        <w:jc w:val="both"/>
        <w:rPr>
          <w:lang w:val="en-US"/>
        </w:rPr>
      </w:pPr>
    </w:p>
    <w:p w14:paraId="28EB6774" w14:textId="1979666A" w:rsidR="00654343" w:rsidRDefault="00654343" w:rsidP="00B36F16">
      <w:pPr>
        <w:tabs>
          <w:tab w:val="left" w:pos="1515"/>
          <w:tab w:val="left" w:pos="5805"/>
        </w:tabs>
        <w:rPr>
          <w:lang w:val="en-US"/>
        </w:rPr>
      </w:pPr>
      <w:r w:rsidRPr="00654343">
        <w:rPr>
          <w:noProof/>
          <w:lang w:val="en-US"/>
        </w:rPr>
        <w:lastRenderedPageBreak/>
        <w:drawing>
          <wp:inline distT="0" distB="0" distL="0" distR="0" wp14:anchorId="3A432E6D" wp14:editId="73A4854A">
            <wp:extent cx="5760720" cy="4682748"/>
            <wp:effectExtent l="19050" t="19050" r="11430" b="22860"/>
            <wp:docPr id="9" name="Image 9" descr="D:\x164047\APS\Projets\Rosbank\Etude_prérequis\CIBLE 1\Architectures\AN\Urbanisation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x164047\APS\Projets\Rosbank\Etude_prérequis\CIBLE 1\Architectures\AN\Urbanisation_Networ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27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6E5C2" w14:textId="4BF138FF" w:rsidR="00FA5A2D" w:rsidRPr="00FA5A2D" w:rsidRDefault="00FA5A2D" w:rsidP="00FA5A2D">
      <w:pPr>
        <w:pStyle w:val="Titre2"/>
        <w:rPr>
          <w:lang w:val="en-US"/>
        </w:rPr>
      </w:pPr>
      <w:bookmarkStart w:id="25" w:name="_Toc498703990"/>
      <w:r>
        <w:rPr>
          <w:lang w:val="en-US"/>
        </w:rPr>
        <w:t>The s</w:t>
      </w:r>
      <w:r w:rsidRPr="00FA5A2D">
        <w:rPr>
          <w:lang w:val="en-US"/>
        </w:rPr>
        <w:t xml:space="preserve">ecurity </w:t>
      </w:r>
      <w:r>
        <w:rPr>
          <w:lang w:val="en-US"/>
        </w:rPr>
        <w:t>prerequisites</w:t>
      </w:r>
      <w:bookmarkEnd w:id="25"/>
    </w:p>
    <w:p w14:paraId="2C28BB80" w14:textId="77777777" w:rsidR="00F92888" w:rsidRPr="00F92888" w:rsidRDefault="00F92888" w:rsidP="00F92888">
      <w:pPr>
        <w:jc w:val="both"/>
        <w:rPr>
          <w:b/>
          <w:u w:val="single"/>
          <w:lang w:val="en-US"/>
        </w:rPr>
      </w:pPr>
      <w:r w:rsidRPr="00F92888">
        <w:rPr>
          <w:b/>
          <w:u w:val="single"/>
          <w:lang w:val="en-US"/>
        </w:rPr>
        <w:t xml:space="preserve">Target </w:t>
      </w:r>
    </w:p>
    <w:p w14:paraId="551C7DA7" w14:textId="32B624F0" w:rsidR="00A770B1" w:rsidRPr="00A770B1" w:rsidRDefault="00A770B1" w:rsidP="008E141B">
      <w:pPr>
        <w:jc w:val="both"/>
        <w:rPr>
          <w:lang w:val="en-US"/>
        </w:rPr>
      </w:pPr>
      <w:r w:rsidRPr="00A770B1">
        <w:rPr>
          <w:lang w:val="en-US"/>
        </w:rPr>
        <w:t xml:space="preserve">To open flows enter the </w:t>
      </w:r>
      <w:r>
        <w:rPr>
          <w:lang w:val="en-US"/>
        </w:rPr>
        <w:t xml:space="preserve">SGNA </w:t>
      </w:r>
      <w:r w:rsidRPr="00A770B1">
        <w:rPr>
          <w:lang w:val="en-US"/>
        </w:rPr>
        <w:t xml:space="preserve">network </w:t>
      </w:r>
      <w:r w:rsidR="00CD519E">
        <w:rPr>
          <w:lang w:val="en-US"/>
        </w:rPr>
        <w:t>o</w:t>
      </w:r>
      <w:r w:rsidRPr="00A770B1">
        <w:rPr>
          <w:lang w:val="en-US"/>
        </w:rPr>
        <w:t xml:space="preserve">f the </w:t>
      </w:r>
      <w:r w:rsidR="0005399D">
        <w:rPr>
          <w:lang w:val="en-US"/>
        </w:rPr>
        <w:t xml:space="preserve">instance </w:t>
      </w:r>
      <w:r w:rsidR="0005399D" w:rsidRPr="00A770B1">
        <w:rPr>
          <w:lang w:val="en-US"/>
        </w:rPr>
        <w:t>cloud</w:t>
      </w:r>
      <w:r w:rsidRPr="00A770B1">
        <w:rPr>
          <w:lang w:val="en-US"/>
        </w:rPr>
        <w:t xml:space="preserve"> of Russia and the ecosystem </w:t>
      </w:r>
      <w:r w:rsidR="00DE6D52" w:rsidRPr="00A770B1">
        <w:rPr>
          <w:lang w:val="en-US"/>
        </w:rPr>
        <w:t xml:space="preserve">of </w:t>
      </w:r>
      <w:r w:rsidR="00DE6D52">
        <w:rPr>
          <w:lang w:val="en-US"/>
        </w:rPr>
        <w:t>GTS</w:t>
      </w:r>
      <w:r w:rsidR="00CD519E">
        <w:rPr>
          <w:lang w:val="en-US"/>
        </w:rPr>
        <w:t xml:space="preserve"> (Paris) </w:t>
      </w:r>
      <w:r w:rsidR="00DE6D52">
        <w:rPr>
          <w:lang w:val="en-US"/>
        </w:rPr>
        <w:t>cloud.</w:t>
      </w:r>
    </w:p>
    <w:p w14:paraId="410D3FEB" w14:textId="2CD65967" w:rsidR="00A770B1" w:rsidRPr="00A770B1" w:rsidRDefault="00A770B1" w:rsidP="008E141B">
      <w:pPr>
        <w:pStyle w:val="Paragraphedeliste"/>
        <w:numPr>
          <w:ilvl w:val="0"/>
          <w:numId w:val="34"/>
        </w:numPr>
        <w:jc w:val="both"/>
        <w:rPr>
          <w:lang w:val="en-US"/>
        </w:rPr>
      </w:pPr>
      <w:r w:rsidRPr="00A770B1">
        <w:rPr>
          <w:lang w:val="en-US"/>
        </w:rPr>
        <w:t xml:space="preserve">Needs to supply </w:t>
      </w:r>
      <w:r w:rsidR="00CD519E" w:rsidRPr="00A770B1">
        <w:rPr>
          <w:lang w:val="en-US"/>
        </w:rPr>
        <w:t xml:space="preserve">a </w:t>
      </w:r>
      <w:r w:rsidR="00CD519E">
        <w:rPr>
          <w:lang w:val="en-US"/>
        </w:rPr>
        <w:t>security f</w:t>
      </w:r>
      <w:r w:rsidR="00CD519E" w:rsidRPr="00CD519E">
        <w:rPr>
          <w:lang w:val="en-US"/>
        </w:rPr>
        <w:t>older</w:t>
      </w:r>
      <w:r w:rsidR="00CD519E">
        <w:rPr>
          <w:lang w:val="en-US"/>
        </w:rPr>
        <w:t xml:space="preserve"> (</w:t>
      </w:r>
      <w:r w:rsidRPr="00A770B1">
        <w:rPr>
          <w:lang w:val="en-US"/>
        </w:rPr>
        <w:t>DS)</w:t>
      </w:r>
      <w:r w:rsidR="00CD519E">
        <w:rPr>
          <w:lang w:val="en-US"/>
        </w:rPr>
        <w:t>.</w:t>
      </w:r>
    </w:p>
    <w:p w14:paraId="381015D8" w14:textId="6610B01A" w:rsidR="008B30F6" w:rsidRDefault="00A770B1" w:rsidP="008B30F6">
      <w:pPr>
        <w:pStyle w:val="Paragraphedeliste"/>
        <w:numPr>
          <w:ilvl w:val="0"/>
          <w:numId w:val="34"/>
        </w:numPr>
        <w:jc w:val="both"/>
        <w:rPr>
          <w:lang w:val="en-US"/>
        </w:rPr>
      </w:pPr>
      <w:r w:rsidRPr="00A770B1">
        <w:rPr>
          <w:lang w:val="en-US"/>
        </w:rPr>
        <w:t xml:space="preserve">Needs to validate </w:t>
      </w:r>
      <w:r w:rsidR="00DE6D52" w:rsidRPr="00A770B1">
        <w:rPr>
          <w:lang w:val="en-US"/>
        </w:rPr>
        <w:t xml:space="preserve">this </w:t>
      </w:r>
      <w:r w:rsidR="00DE6D52">
        <w:rPr>
          <w:lang w:val="en-US"/>
        </w:rPr>
        <w:t>DS</w:t>
      </w:r>
      <w:r w:rsidR="00CD519E">
        <w:rPr>
          <w:lang w:val="en-US"/>
        </w:rPr>
        <w:t xml:space="preserve"> by the business line</w:t>
      </w:r>
      <w:r w:rsidRPr="00A770B1">
        <w:rPr>
          <w:lang w:val="en-US"/>
        </w:rPr>
        <w:t xml:space="preserve">. </w:t>
      </w:r>
    </w:p>
    <w:p w14:paraId="01E62019" w14:textId="156E0E83" w:rsidR="00B17F2B" w:rsidRPr="00B17F2B" w:rsidRDefault="00B17F2B" w:rsidP="00B17F2B">
      <w:pPr>
        <w:ind w:left="360"/>
        <w:jc w:val="both"/>
        <w:rPr>
          <w:lang w:val="en-US"/>
        </w:rPr>
      </w:pPr>
    </w:p>
    <w:p w14:paraId="6BF545B8" w14:textId="718E81A9" w:rsidR="00FA5A2D" w:rsidRDefault="008B30F6" w:rsidP="008B30F6">
      <w:pPr>
        <w:pStyle w:val="Titre2"/>
        <w:rPr>
          <w:lang w:val="en-US"/>
        </w:rPr>
      </w:pPr>
      <w:bookmarkStart w:id="26" w:name="_Toc493757555"/>
      <w:bookmarkStart w:id="27" w:name="_Toc498078772"/>
      <w:bookmarkStart w:id="28" w:name="_Toc498703991"/>
      <w:r w:rsidRPr="008B30F6">
        <w:rPr>
          <w:lang w:val="en-US"/>
        </w:rPr>
        <w:t>The Cloud prerequisites</w:t>
      </w:r>
      <w:bookmarkEnd w:id="26"/>
      <w:bookmarkEnd w:id="27"/>
      <w:bookmarkEnd w:id="28"/>
    </w:p>
    <w:p w14:paraId="786BF0F3" w14:textId="77777777" w:rsidR="00D34AC2" w:rsidRPr="00D34AC2" w:rsidRDefault="00D34AC2" w:rsidP="00D34AC2">
      <w:pPr>
        <w:pStyle w:val="Titre3"/>
        <w:rPr>
          <w:lang w:val="en-US"/>
        </w:rPr>
      </w:pPr>
      <w:bookmarkStart w:id="29" w:name="_Toc493757556"/>
      <w:bookmarkStart w:id="30" w:name="_Toc498078773"/>
      <w:bookmarkStart w:id="31" w:name="_Toc498703992"/>
      <w:r w:rsidRPr="00D34AC2">
        <w:rPr>
          <w:lang w:val="en-US"/>
        </w:rPr>
        <w:t>VRO</w:t>
      </w:r>
      <w:bookmarkEnd w:id="29"/>
      <w:bookmarkEnd w:id="30"/>
      <w:bookmarkEnd w:id="31"/>
    </w:p>
    <w:p w14:paraId="60078858" w14:textId="77777777" w:rsidR="00D34AC2" w:rsidRPr="00D34AC2" w:rsidRDefault="00D34AC2" w:rsidP="00D34AC2">
      <w:pPr>
        <w:jc w:val="both"/>
        <w:rPr>
          <w:b/>
          <w:u w:val="single"/>
          <w:lang w:val="en-US"/>
        </w:rPr>
      </w:pPr>
      <w:r w:rsidRPr="00D34AC2">
        <w:rPr>
          <w:b/>
          <w:u w:val="single"/>
          <w:lang w:val="en-US"/>
        </w:rPr>
        <w:t>Target</w:t>
      </w:r>
    </w:p>
    <w:p w14:paraId="5002DF92" w14:textId="452997B6" w:rsidR="00D34AC2" w:rsidRPr="00D34AC2" w:rsidRDefault="00D34AC2" w:rsidP="00D34AC2">
      <w:pPr>
        <w:rPr>
          <w:lang w:val="en-US" w:eastAsia="ar-SA"/>
        </w:rPr>
      </w:pPr>
      <w:r>
        <w:rPr>
          <w:lang w:val="en-US" w:eastAsia="ar-SA"/>
        </w:rPr>
        <w:t xml:space="preserve">This design </w:t>
      </w:r>
      <w:r w:rsidRPr="00D34AC2">
        <w:rPr>
          <w:lang w:val="en-US" w:eastAsia="ar-SA"/>
        </w:rPr>
        <w:t>consists in:</w:t>
      </w:r>
    </w:p>
    <w:p w14:paraId="1947C42D" w14:textId="6C265A36" w:rsidR="00D34AC2" w:rsidRPr="00D34AC2" w:rsidRDefault="00D34AC2" w:rsidP="00D34AC2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use of the central VRO deployed </w:t>
      </w:r>
      <w:r w:rsidRPr="00D34AC2">
        <w:rPr>
          <w:lang w:val="en-US"/>
        </w:rPr>
        <w:t>in France.</w:t>
      </w:r>
    </w:p>
    <w:p w14:paraId="713DA78B" w14:textId="77777777" w:rsidR="00D34AC2" w:rsidRPr="00D34AC2" w:rsidRDefault="00D34AC2" w:rsidP="00D34AC2">
      <w:pPr>
        <w:pStyle w:val="Paragraphedeliste"/>
        <w:numPr>
          <w:ilvl w:val="0"/>
          <w:numId w:val="7"/>
        </w:numPr>
        <w:rPr>
          <w:lang w:val="en-US"/>
        </w:rPr>
      </w:pPr>
      <w:r w:rsidRPr="00D34AC2">
        <w:rPr>
          <w:lang w:val="en-US"/>
        </w:rPr>
        <w:t>The use of the existing workflows with addition of the Russian context.</w:t>
      </w:r>
    </w:p>
    <w:p w14:paraId="65517E59" w14:textId="0F31F071" w:rsidR="00D34AC2" w:rsidRPr="00D34AC2" w:rsidRDefault="00D34AC2" w:rsidP="00D34AC2">
      <w:pPr>
        <w:pStyle w:val="Paragraphedeliste"/>
        <w:numPr>
          <w:ilvl w:val="0"/>
          <w:numId w:val="7"/>
        </w:numPr>
        <w:rPr>
          <w:lang w:val="en-US"/>
        </w:rPr>
      </w:pPr>
      <w:r w:rsidRPr="00D34AC2">
        <w:rPr>
          <w:lang w:val="en-US"/>
        </w:rPr>
        <w:lastRenderedPageBreak/>
        <w:t xml:space="preserve">The </w:t>
      </w:r>
      <w:r>
        <w:rPr>
          <w:lang w:val="en-US"/>
        </w:rPr>
        <w:t xml:space="preserve">setting of VRO France </w:t>
      </w:r>
      <w:r w:rsidR="003524FC">
        <w:rPr>
          <w:lang w:val="en-US"/>
        </w:rPr>
        <w:t>that it is using</w:t>
      </w:r>
      <w:r>
        <w:rPr>
          <w:lang w:val="en-US"/>
        </w:rPr>
        <w:t xml:space="preserve"> </w:t>
      </w:r>
      <w:r w:rsidRPr="00783D5D">
        <w:rPr>
          <w:lang w:val="en-US"/>
        </w:rPr>
        <w:t xml:space="preserve">the various subsidiaries </w:t>
      </w:r>
      <w:r w:rsidRPr="00D34AC2">
        <w:rPr>
          <w:lang w:val="en-US"/>
        </w:rPr>
        <w:t xml:space="preserve">infrastructures (AD / DNS / NTP / MASTER'S DEGREE SERVERS) on the </w:t>
      </w:r>
      <w:r>
        <w:rPr>
          <w:lang w:val="en-US"/>
        </w:rPr>
        <w:t xml:space="preserve">SGNA </w:t>
      </w:r>
      <w:r w:rsidR="003A2EB3">
        <w:rPr>
          <w:lang w:val="en-US"/>
        </w:rPr>
        <w:t>network.</w:t>
      </w:r>
    </w:p>
    <w:p w14:paraId="02690A1B" w14:textId="32E54FDE" w:rsidR="00D34AC2" w:rsidRPr="00D34AC2" w:rsidRDefault="00D34AC2" w:rsidP="00D34AC2">
      <w:pPr>
        <w:pStyle w:val="Paragraphedeliste"/>
        <w:numPr>
          <w:ilvl w:val="0"/>
          <w:numId w:val="7"/>
        </w:numPr>
        <w:rPr>
          <w:lang w:val="en-US"/>
        </w:rPr>
      </w:pPr>
      <w:r w:rsidRPr="00D34AC2">
        <w:rPr>
          <w:lang w:val="en-US"/>
        </w:rPr>
        <w:t xml:space="preserve">The opening of the flows of administration between the VRO and the infrastructure of the </w:t>
      </w:r>
      <w:r w:rsidR="003524FC" w:rsidRPr="00783D5D">
        <w:rPr>
          <w:lang w:val="en-US"/>
        </w:rPr>
        <w:t xml:space="preserve">various subsidiaries </w:t>
      </w:r>
      <w:r w:rsidR="003524FC">
        <w:rPr>
          <w:lang w:val="en-US"/>
        </w:rPr>
        <w:t>in Russia (</w:t>
      </w:r>
      <w:proofErr w:type="gramStart"/>
      <w:r w:rsidR="003524FC" w:rsidRPr="00D34AC2">
        <w:rPr>
          <w:lang w:val="en-US"/>
        </w:rPr>
        <w:t>ROSBANK</w:t>
      </w:r>
      <w:r w:rsidR="003524FC">
        <w:rPr>
          <w:lang w:val="en-US"/>
        </w:rPr>
        <w:t>,…</w:t>
      </w:r>
      <w:proofErr w:type="gramEnd"/>
      <w:r w:rsidR="003524FC">
        <w:rPr>
          <w:lang w:val="en-US"/>
        </w:rPr>
        <w:t>)</w:t>
      </w:r>
      <w:r w:rsidRPr="00D34AC2">
        <w:rPr>
          <w:lang w:val="en-US"/>
        </w:rPr>
        <w:t>.</w:t>
      </w:r>
    </w:p>
    <w:p w14:paraId="22756CF0" w14:textId="77777777" w:rsidR="00B9470C" w:rsidRPr="00B9470C" w:rsidRDefault="00B9470C" w:rsidP="00B9470C">
      <w:pPr>
        <w:pStyle w:val="Titre3"/>
        <w:rPr>
          <w:lang w:val="en-US"/>
        </w:rPr>
      </w:pPr>
      <w:bookmarkStart w:id="32" w:name="_Toc493757557"/>
      <w:bookmarkStart w:id="33" w:name="_Toc498078774"/>
      <w:bookmarkStart w:id="34" w:name="_Toc498703993"/>
      <w:r w:rsidRPr="00B9470C">
        <w:rPr>
          <w:lang w:val="en-US"/>
        </w:rPr>
        <w:t>VRA</w:t>
      </w:r>
      <w:bookmarkEnd w:id="32"/>
      <w:bookmarkEnd w:id="33"/>
      <w:bookmarkEnd w:id="34"/>
    </w:p>
    <w:p w14:paraId="0DE107A3" w14:textId="77777777" w:rsidR="00B9470C" w:rsidRPr="00B9470C" w:rsidRDefault="00B9470C" w:rsidP="00B9470C">
      <w:pPr>
        <w:rPr>
          <w:b/>
          <w:u w:val="single"/>
          <w:lang w:val="en-US"/>
        </w:rPr>
      </w:pPr>
      <w:r w:rsidRPr="00B9470C">
        <w:rPr>
          <w:b/>
          <w:u w:val="single"/>
          <w:lang w:val="en-US"/>
        </w:rPr>
        <w:t xml:space="preserve">Target </w:t>
      </w:r>
    </w:p>
    <w:p w14:paraId="0CEEA088" w14:textId="000FFEB5" w:rsidR="00B9470C" w:rsidRPr="00B9470C" w:rsidRDefault="00B9470C" w:rsidP="00B9470C">
      <w:pPr>
        <w:rPr>
          <w:lang w:val="en-US" w:eastAsia="ar-SA"/>
        </w:rPr>
      </w:pPr>
      <w:r w:rsidRPr="00B9470C">
        <w:rPr>
          <w:lang w:val="en-US" w:eastAsia="ar-SA"/>
        </w:rPr>
        <w:t xml:space="preserve">For this </w:t>
      </w:r>
      <w:r w:rsidR="00B11489">
        <w:rPr>
          <w:lang w:val="en-US" w:eastAsia="ar-SA"/>
        </w:rPr>
        <w:t xml:space="preserve">design, </w:t>
      </w:r>
      <w:r w:rsidR="00B11489" w:rsidRPr="00B9470C">
        <w:rPr>
          <w:lang w:val="en-US" w:eastAsia="ar-SA"/>
        </w:rPr>
        <w:t>we</w:t>
      </w:r>
      <w:r w:rsidRPr="00B9470C">
        <w:rPr>
          <w:lang w:val="en-US" w:eastAsia="ar-SA"/>
        </w:rPr>
        <w:t xml:space="preserve"> need of:</w:t>
      </w:r>
    </w:p>
    <w:p w14:paraId="39912A3E" w14:textId="50FF49E9" w:rsidR="00B9470C" w:rsidRPr="00B9470C" w:rsidRDefault="00B9470C" w:rsidP="00B9470C">
      <w:pPr>
        <w:pStyle w:val="Paragraphedeliste"/>
        <w:numPr>
          <w:ilvl w:val="0"/>
          <w:numId w:val="9"/>
        </w:numPr>
        <w:rPr>
          <w:lang w:val="en-US" w:eastAsia="ar-SA"/>
        </w:rPr>
      </w:pPr>
      <w:bookmarkStart w:id="35" w:name="_Hlk498348070"/>
      <w:r w:rsidRPr="00B9470C">
        <w:rPr>
          <w:lang w:val="en-US" w:eastAsia="ar-SA"/>
        </w:rPr>
        <w:t xml:space="preserve">A modification in the VRA of </w:t>
      </w:r>
      <w:r w:rsidR="006D61E9">
        <w:rPr>
          <w:lang w:val="en-US" w:eastAsia="ar-SA"/>
        </w:rPr>
        <w:t xml:space="preserve">GTS (Paris) </w:t>
      </w:r>
      <w:r w:rsidRPr="00B9470C">
        <w:rPr>
          <w:lang w:val="en-US" w:eastAsia="ar-SA"/>
        </w:rPr>
        <w:t xml:space="preserve">cloud </w:t>
      </w:r>
      <w:r w:rsidR="006D61E9">
        <w:rPr>
          <w:lang w:val="en-US" w:eastAsia="ar-SA"/>
        </w:rPr>
        <w:t>so that it</w:t>
      </w:r>
      <w:r w:rsidRPr="00B9470C">
        <w:rPr>
          <w:lang w:val="en-US" w:eastAsia="ar-SA"/>
        </w:rPr>
        <w:t xml:space="preserve"> to</w:t>
      </w:r>
      <w:r w:rsidR="006D61E9">
        <w:rPr>
          <w:lang w:val="en-US" w:eastAsia="ar-SA"/>
        </w:rPr>
        <w:t xml:space="preserve"> supports </w:t>
      </w:r>
      <w:r w:rsidR="006D61E9" w:rsidRPr="00B9470C">
        <w:rPr>
          <w:lang w:val="en-US" w:eastAsia="ar-SA"/>
        </w:rPr>
        <w:t>the</w:t>
      </w:r>
      <w:r w:rsidRPr="00B9470C">
        <w:rPr>
          <w:lang w:val="en-US" w:eastAsia="ar-SA"/>
        </w:rPr>
        <w:t xml:space="preserve"> addition of a new infrastructure of the</w:t>
      </w:r>
      <w:r w:rsidR="006D61E9">
        <w:rPr>
          <w:lang w:val="en-US" w:eastAsia="ar-SA"/>
        </w:rPr>
        <w:t xml:space="preserve"> instance cloud of Russia.</w:t>
      </w:r>
    </w:p>
    <w:bookmarkEnd w:id="35"/>
    <w:p w14:paraId="110E6624" w14:textId="706184FD" w:rsidR="00B9470C" w:rsidRPr="00B9470C" w:rsidRDefault="006D61E9" w:rsidP="00B9470C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Piloting </w:t>
      </w:r>
      <w:r w:rsidR="00B9470C" w:rsidRPr="00B9470C">
        <w:rPr>
          <w:lang w:val="en-US"/>
        </w:rPr>
        <w:t>of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Vcenter</w:t>
      </w:r>
      <w:proofErr w:type="spellEnd"/>
      <w:r>
        <w:rPr>
          <w:lang w:val="en-US"/>
        </w:rPr>
        <w:t xml:space="preserve"> of the Instance Cloud of Russia </w:t>
      </w:r>
      <w:r w:rsidR="00B9470C" w:rsidRPr="00B9470C">
        <w:rPr>
          <w:lang w:val="en-US"/>
        </w:rPr>
        <w:t>from the VRA of GTS</w:t>
      </w:r>
      <w:r>
        <w:rPr>
          <w:lang w:val="en-US"/>
        </w:rPr>
        <w:t xml:space="preserve"> (Paris</w:t>
      </w:r>
      <w:r w:rsidR="00DF39B8">
        <w:rPr>
          <w:lang w:val="en-US"/>
        </w:rPr>
        <w:t>).</w:t>
      </w:r>
    </w:p>
    <w:p w14:paraId="70712FD8" w14:textId="21D65486" w:rsidR="00B9470C" w:rsidRPr="00B9470C" w:rsidRDefault="00B9470C" w:rsidP="00B9470C">
      <w:pPr>
        <w:pStyle w:val="Paragraphedeliste"/>
        <w:numPr>
          <w:ilvl w:val="0"/>
          <w:numId w:val="9"/>
        </w:numPr>
        <w:rPr>
          <w:lang w:val="en-US"/>
        </w:rPr>
      </w:pPr>
      <w:r w:rsidRPr="00B9470C">
        <w:rPr>
          <w:lang w:val="en-US"/>
        </w:rPr>
        <w:t>Open flows of administration between the VRA</w:t>
      </w:r>
      <w:r w:rsidR="00DF39B8">
        <w:rPr>
          <w:lang w:val="en-US"/>
        </w:rPr>
        <w:t xml:space="preserve"> of GTS (Paris)</w:t>
      </w:r>
      <w:r w:rsidRPr="00B9470C">
        <w:rPr>
          <w:lang w:val="en-US"/>
        </w:rPr>
        <w:t xml:space="preserve"> and the infrastructure of the </w:t>
      </w:r>
      <w:r w:rsidR="00DF39B8">
        <w:rPr>
          <w:lang w:val="en-US"/>
        </w:rPr>
        <w:t>Instance cloud of Russia.</w:t>
      </w:r>
    </w:p>
    <w:p w14:paraId="41455739" w14:textId="29992BC5" w:rsidR="00B9470C" w:rsidRPr="00B9470C" w:rsidRDefault="00B9470C" w:rsidP="00B9470C">
      <w:pPr>
        <w:pStyle w:val="Paragraphedeliste"/>
        <w:numPr>
          <w:ilvl w:val="0"/>
          <w:numId w:val="9"/>
        </w:numPr>
        <w:rPr>
          <w:lang w:val="en-US"/>
        </w:rPr>
      </w:pPr>
      <w:r w:rsidRPr="00B9470C">
        <w:rPr>
          <w:lang w:val="en-US"/>
        </w:rPr>
        <w:t xml:space="preserve">Open access in </w:t>
      </w:r>
      <w:proofErr w:type="spellStart"/>
      <w:r w:rsidRPr="00B9470C">
        <w:rPr>
          <w:lang w:val="en-US"/>
        </w:rPr>
        <w:t>vRA</w:t>
      </w:r>
      <w:proofErr w:type="spellEnd"/>
      <w:r w:rsidR="00F53BAE">
        <w:rPr>
          <w:lang w:val="en-US"/>
        </w:rPr>
        <w:t xml:space="preserve"> (Portal Cloud GTS Paris)</w:t>
      </w:r>
      <w:r w:rsidRPr="00B9470C">
        <w:rPr>
          <w:lang w:val="en-US"/>
        </w:rPr>
        <w:t xml:space="preserve"> since Russia (through the PAX)</w:t>
      </w:r>
    </w:p>
    <w:p w14:paraId="1C2FF2F6" w14:textId="56581199" w:rsidR="00B9470C" w:rsidRPr="00B11489" w:rsidRDefault="00B9470C" w:rsidP="00B9470C">
      <w:pPr>
        <w:pStyle w:val="Paragraphedeliste"/>
        <w:numPr>
          <w:ilvl w:val="0"/>
          <w:numId w:val="9"/>
        </w:numPr>
        <w:rPr>
          <w:lang w:val="en-US"/>
        </w:rPr>
      </w:pPr>
      <w:r w:rsidRPr="00B11489">
        <w:rPr>
          <w:lang w:val="en-US"/>
        </w:rPr>
        <w:t xml:space="preserve">Creation of accounts in the AD MSD EUR for every </w:t>
      </w:r>
      <w:r w:rsidR="00005B56" w:rsidRPr="00B11489">
        <w:rPr>
          <w:lang w:val="en-US"/>
        </w:rPr>
        <w:t>p</w:t>
      </w:r>
      <w:r w:rsidR="00005B56">
        <w:rPr>
          <w:lang w:val="en-US"/>
        </w:rPr>
        <w:t>erson (in Russia)</w:t>
      </w:r>
      <w:r w:rsidR="00F53BAE">
        <w:rPr>
          <w:lang w:val="en-US"/>
        </w:rPr>
        <w:t xml:space="preserve"> wishing to be able to provision</w:t>
      </w:r>
      <w:r w:rsidRPr="00B11489">
        <w:rPr>
          <w:lang w:val="en-US"/>
        </w:rPr>
        <w:t xml:space="preserve"> in the cloud</w:t>
      </w:r>
      <w:r w:rsidR="00005B56">
        <w:rPr>
          <w:lang w:val="en-US"/>
        </w:rPr>
        <w:t>.</w:t>
      </w:r>
    </w:p>
    <w:p w14:paraId="6F2F3D0F" w14:textId="77777777" w:rsidR="00635FBD" w:rsidRPr="00635FBD" w:rsidRDefault="00635FBD" w:rsidP="00635FBD">
      <w:pPr>
        <w:pStyle w:val="Titre3"/>
        <w:spacing w:before="0" w:after="0"/>
        <w:ind w:left="0" w:firstLine="0"/>
        <w:rPr>
          <w:lang w:val="en-US"/>
        </w:rPr>
      </w:pPr>
      <w:bookmarkStart w:id="36" w:name="_Toc498078775"/>
      <w:bookmarkStart w:id="37" w:name="_Toc493757558"/>
      <w:bookmarkStart w:id="38" w:name="_Toc498703994"/>
      <w:r w:rsidRPr="00635FBD">
        <w:rPr>
          <w:lang w:val="en-US"/>
        </w:rPr>
        <w:t>DNS</w:t>
      </w:r>
      <w:bookmarkEnd w:id="38"/>
      <w:r w:rsidRPr="00635FBD">
        <w:rPr>
          <w:lang w:val="en-US"/>
        </w:rPr>
        <w:t> </w:t>
      </w:r>
      <w:bookmarkEnd w:id="36"/>
      <w:bookmarkEnd w:id="37"/>
    </w:p>
    <w:p w14:paraId="0246691B" w14:textId="77777777" w:rsidR="00635FBD" w:rsidRPr="00635FBD" w:rsidRDefault="00635FBD" w:rsidP="00635FBD">
      <w:pPr>
        <w:rPr>
          <w:b/>
          <w:u w:val="single"/>
          <w:lang w:val="en-US" w:eastAsia="ar-SA"/>
        </w:rPr>
      </w:pPr>
      <w:r w:rsidRPr="00635FBD">
        <w:rPr>
          <w:b/>
          <w:u w:val="single"/>
          <w:lang w:val="en-US" w:eastAsia="ar-SA"/>
        </w:rPr>
        <w:t xml:space="preserve">Target </w:t>
      </w:r>
    </w:p>
    <w:p w14:paraId="623ADFA3" w14:textId="58AB5E3D" w:rsidR="00635FBD" w:rsidRPr="00635FBD" w:rsidRDefault="00635FBD" w:rsidP="00635FBD">
      <w:pPr>
        <w:jc w:val="both"/>
        <w:rPr>
          <w:lang w:val="en-US" w:eastAsia="ar-SA"/>
        </w:rPr>
      </w:pPr>
      <w:r w:rsidRPr="00635FBD">
        <w:rPr>
          <w:lang w:val="en-US" w:eastAsia="ar-SA"/>
        </w:rPr>
        <w:t xml:space="preserve">This </w:t>
      </w:r>
      <w:r>
        <w:rPr>
          <w:lang w:val="en-US" w:eastAsia="ar-SA"/>
        </w:rPr>
        <w:t>design</w:t>
      </w:r>
      <w:r w:rsidRPr="00635FBD">
        <w:rPr>
          <w:lang w:val="en-US" w:eastAsia="ar-SA"/>
        </w:rPr>
        <w:t xml:space="preserve"> consists in:</w:t>
      </w:r>
    </w:p>
    <w:p w14:paraId="07A25E37" w14:textId="35D9ACDE" w:rsidR="00635FBD" w:rsidRPr="00635FBD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635FBD">
        <w:rPr>
          <w:lang w:val="en-US"/>
        </w:rPr>
        <w:t>The con</w:t>
      </w:r>
      <w:r w:rsidR="006A38B5">
        <w:rPr>
          <w:lang w:val="en-US"/>
        </w:rPr>
        <w:t>figuration of DoD to manage</w:t>
      </w:r>
      <w:r w:rsidRPr="00635FBD">
        <w:rPr>
          <w:lang w:val="en-US"/>
        </w:rPr>
        <w:t xml:space="preserve"> the DNS of </w:t>
      </w:r>
      <w:r w:rsidR="006A38B5" w:rsidRPr="00635FBD">
        <w:rPr>
          <w:lang w:val="en-US"/>
        </w:rPr>
        <w:t>each</w:t>
      </w:r>
      <w:r w:rsidR="006A38B5">
        <w:rPr>
          <w:lang w:val="en-US"/>
        </w:rPr>
        <w:t xml:space="preserve"> </w:t>
      </w:r>
      <w:r w:rsidR="00A24ECA">
        <w:rPr>
          <w:lang w:val="en-US"/>
        </w:rPr>
        <w:t>subsidiary</w:t>
      </w:r>
      <w:r w:rsidR="006A38B5">
        <w:rPr>
          <w:lang w:val="en-US"/>
        </w:rPr>
        <w:t xml:space="preserve"> in Russia.</w:t>
      </w:r>
    </w:p>
    <w:p w14:paraId="7B0520F8" w14:textId="2F99F25E" w:rsidR="00635FBD" w:rsidRPr="00635FBD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635FBD">
        <w:rPr>
          <w:lang w:val="en-US"/>
        </w:rPr>
        <w:t xml:space="preserve">Opening of the necessary flows between the DoD and the DNS servers of the </w:t>
      </w:r>
      <w:r w:rsidR="006A38B5" w:rsidRPr="00783D5D">
        <w:rPr>
          <w:lang w:val="en-US"/>
        </w:rPr>
        <w:t>subsidiaries</w:t>
      </w:r>
      <w:r w:rsidR="006A38B5">
        <w:rPr>
          <w:lang w:val="en-US"/>
        </w:rPr>
        <w:t xml:space="preserve"> in Russia</w:t>
      </w:r>
      <w:r w:rsidRPr="00635FBD">
        <w:rPr>
          <w:lang w:val="en-US"/>
        </w:rPr>
        <w:t>.</w:t>
      </w:r>
    </w:p>
    <w:p w14:paraId="0ECEC4C1" w14:textId="4524835A" w:rsidR="00635FBD" w:rsidRPr="00635FBD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635FBD">
        <w:rPr>
          <w:lang w:val="en-US"/>
        </w:rPr>
        <w:t>The VRO</w:t>
      </w:r>
      <w:r w:rsidR="009E06BB">
        <w:rPr>
          <w:lang w:val="en-US"/>
        </w:rPr>
        <w:t xml:space="preserve"> (GTS Paris) uses DOD'S API to manage</w:t>
      </w:r>
      <w:r w:rsidRPr="00635FBD">
        <w:rPr>
          <w:lang w:val="en-US"/>
        </w:rPr>
        <w:t xml:space="preserve"> </w:t>
      </w:r>
      <w:r w:rsidR="00B755FB" w:rsidRPr="00635FBD">
        <w:rPr>
          <w:lang w:val="en-US"/>
        </w:rPr>
        <w:t xml:space="preserve">the </w:t>
      </w:r>
      <w:r w:rsidR="00B755FB">
        <w:rPr>
          <w:lang w:val="en-US"/>
        </w:rPr>
        <w:t>DNS</w:t>
      </w:r>
      <w:r w:rsidR="009E06BB">
        <w:rPr>
          <w:lang w:val="en-US"/>
        </w:rPr>
        <w:t xml:space="preserve"> names </w:t>
      </w:r>
      <w:r w:rsidRPr="00635FBD">
        <w:rPr>
          <w:lang w:val="en-US"/>
        </w:rPr>
        <w:t>of the VMs of the</w:t>
      </w:r>
      <w:r w:rsidR="009E06BB">
        <w:rPr>
          <w:lang w:val="en-US"/>
        </w:rPr>
        <w:t xml:space="preserve"> instance</w:t>
      </w:r>
      <w:r w:rsidRPr="00635FBD">
        <w:rPr>
          <w:lang w:val="en-US"/>
        </w:rPr>
        <w:t xml:space="preserve"> cloud </w:t>
      </w:r>
      <w:r w:rsidR="009E06BB">
        <w:rPr>
          <w:lang w:val="en-US"/>
        </w:rPr>
        <w:t xml:space="preserve">of Russia </w:t>
      </w:r>
      <w:r w:rsidR="00B755FB">
        <w:rPr>
          <w:lang w:val="en-US"/>
        </w:rPr>
        <w:t>(precisely names of subsidiaries VMs in the cloud)</w:t>
      </w:r>
      <w:r w:rsidRPr="00635FBD">
        <w:rPr>
          <w:lang w:val="en-US"/>
        </w:rPr>
        <w:t>.</w:t>
      </w:r>
    </w:p>
    <w:p w14:paraId="2D5EE0ED" w14:textId="6FD67D45" w:rsidR="00635FBD" w:rsidRPr="00635FBD" w:rsidRDefault="00B755FB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Declaration</w:t>
      </w:r>
      <w:r w:rsidR="00635FBD" w:rsidRPr="00635FBD">
        <w:rPr>
          <w:lang w:val="en-US"/>
        </w:rPr>
        <w:t xml:space="preserve"> of the </w:t>
      </w:r>
      <w:r>
        <w:rPr>
          <w:lang w:val="en-US"/>
        </w:rPr>
        <w:t xml:space="preserve">DNS zones </w:t>
      </w:r>
      <w:r w:rsidRPr="00635FBD">
        <w:rPr>
          <w:lang w:val="en-US"/>
        </w:rPr>
        <w:t>of</w:t>
      </w:r>
      <w:r w:rsidR="00635FBD" w:rsidRPr="00635FBD">
        <w:rPr>
          <w:lang w:val="en-US"/>
        </w:rPr>
        <w:t xml:space="preserve"> the</w:t>
      </w:r>
      <w:r>
        <w:rPr>
          <w:lang w:val="en-US"/>
        </w:rPr>
        <w:t xml:space="preserve"> subsidiaries </w:t>
      </w:r>
      <w:r w:rsidRPr="00635FBD">
        <w:rPr>
          <w:lang w:val="en-US"/>
        </w:rPr>
        <w:t>in</w:t>
      </w:r>
      <w:r w:rsidR="00635FBD" w:rsidRPr="00635FBD">
        <w:rPr>
          <w:lang w:val="en-US"/>
        </w:rPr>
        <w:t xml:space="preserve"> the DoD.</w:t>
      </w:r>
    </w:p>
    <w:p w14:paraId="2BE7C282" w14:textId="51B852CB" w:rsidR="00635FBD" w:rsidRPr="008965A6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8965A6">
        <w:rPr>
          <w:lang w:val="en-US"/>
        </w:rPr>
        <w:t>Check that the VLANs</w:t>
      </w:r>
      <w:r w:rsidR="00BF2C93">
        <w:rPr>
          <w:lang w:val="en-US"/>
        </w:rPr>
        <w:t xml:space="preserve"> of the subsidiaries </w:t>
      </w:r>
      <w:r w:rsidRPr="008965A6">
        <w:rPr>
          <w:lang w:val="en-US"/>
        </w:rPr>
        <w:t>can solve the</w:t>
      </w:r>
      <w:r w:rsidR="00BF2C93">
        <w:rPr>
          <w:lang w:val="en-US"/>
        </w:rPr>
        <w:t xml:space="preserve"> </w:t>
      </w:r>
      <w:r w:rsidR="00BF2C93" w:rsidRPr="008965A6">
        <w:rPr>
          <w:lang w:val="en-US"/>
        </w:rPr>
        <w:t>DNS</w:t>
      </w:r>
      <w:r w:rsidRPr="008965A6">
        <w:rPr>
          <w:lang w:val="en-US"/>
        </w:rPr>
        <w:t xml:space="preserve"> name </w:t>
      </w:r>
      <w:proofErr w:type="spellStart"/>
      <w:proofErr w:type="gramStart"/>
      <w:r w:rsidRPr="008965A6">
        <w:rPr>
          <w:lang w:val="en-US"/>
        </w:rPr>
        <w:t>fr.world</w:t>
      </w:r>
      <w:proofErr w:type="gramEnd"/>
      <w:r w:rsidRPr="008965A6">
        <w:rPr>
          <w:lang w:val="en-US"/>
        </w:rPr>
        <w:t>.socgen</w:t>
      </w:r>
      <w:proofErr w:type="spellEnd"/>
      <w:r w:rsidRPr="008965A6">
        <w:rPr>
          <w:lang w:val="en-US"/>
        </w:rPr>
        <w:t>.</w:t>
      </w:r>
    </w:p>
    <w:p w14:paraId="751DC9F8" w14:textId="21505B98" w:rsidR="00635FBD" w:rsidRPr="00635FBD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635FBD">
        <w:rPr>
          <w:lang w:val="en-US"/>
        </w:rPr>
        <w:t>Creation of DN</w:t>
      </w:r>
      <w:r w:rsidR="00383A43">
        <w:rPr>
          <w:lang w:val="en-US"/>
        </w:rPr>
        <w:t xml:space="preserve">S servers UNIX in the zone SGNA for all </w:t>
      </w:r>
      <w:r w:rsidR="00383A43" w:rsidRPr="00783D5D">
        <w:rPr>
          <w:lang w:val="en-US"/>
        </w:rPr>
        <w:t>subsidiaries</w:t>
      </w:r>
      <w:r w:rsidR="00383A43">
        <w:rPr>
          <w:lang w:val="en-US"/>
        </w:rPr>
        <w:t xml:space="preserve"> in Russia.</w:t>
      </w:r>
    </w:p>
    <w:p w14:paraId="12DA19A5" w14:textId="13A5A90B" w:rsidR="00635FBD" w:rsidRPr="00635FBD" w:rsidRDefault="00383A43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 xml:space="preserve">Federate these DNS servers to </w:t>
      </w:r>
      <w:r w:rsidRPr="00635FBD">
        <w:rPr>
          <w:lang w:val="en-US"/>
        </w:rPr>
        <w:t>DoD</w:t>
      </w:r>
      <w:r w:rsidR="00635FBD" w:rsidRPr="00635FBD">
        <w:rPr>
          <w:lang w:val="en-US"/>
        </w:rPr>
        <w:t xml:space="preserve"> </w:t>
      </w:r>
      <w:r>
        <w:rPr>
          <w:lang w:val="en-US"/>
        </w:rPr>
        <w:t>for the managed. (</w:t>
      </w:r>
      <w:r w:rsidR="00C05B13">
        <w:rPr>
          <w:lang w:val="en-US"/>
        </w:rPr>
        <w:t xml:space="preserve">Once </w:t>
      </w:r>
      <w:r w:rsidR="00C05B13" w:rsidRPr="00635FBD">
        <w:rPr>
          <w:lang w:val="en-US"/>
        </w:rPr>
        <w:t>federated</w:t>
      </w:r>
      <w:r w:rsidR="00635FBD" w:rsidRPr="00635FBD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635FBD" w:rsidRPr="00635FBD">
        <w:rPr>
          <w:lang w:val="en-US"/>
        </w:rPr>
        <w:t>DoD</w:t>
      </w:r>
      <w:r>
        <w:rPr>
          <w:lang w:val="en-US"/>
        </w:rPr>
        <w:t>, it</w:t>
      </w:r>
      <w:r w:rsidR="00635FBD" w:rsidRPr="00635FBD">
        <w:rPr>
          <w:lang w:val="en-US"/>
        </w:rPr>
        <w:t xml:space="preserve"> is the only one who can modify and write in these DNS servers).  </w:t>
      </w:r>
    </w:p>
    <w:p w14:paraId="54168DCE" w14:textId="0AB2B448" w:rsidR="00635FBD" w:rsidRPr="008965A6" w:rsidRDefault="00635FBD" w:rsidP="00C05B13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8965A6">
        <w:rPr>
          <w:lang w:val="en-US"/>
        </w:rPr>
        <w:t>Configuration of these DNS</w:t>
      </w:r>
      <w:r w:rsidR="00C05B13">
        <w:rPr>
          <w:lang w:val="en-US"/>
        </w:rPr>
        <w:t xml:space="preserve"> UNIX servers</w:t>
      </w:r>
      <w:r w:rsidRPr="008965A6">
        <w:rPr>
          <w:lang w:val="en-US"/>
        </w:rPr>
        <w:t xml:space="preserve"> with DNS servers (MICRO</w:t>
      </w:r>
      <w:r w:rsidR="00C05B13">
        <w:rPr>
          <w:lang w:val="en-US"/>
        </w:rPr>
        <w:t>SOFT) existing to assure</w:t>
      </w:r>
      <w:r w:rsidRPr="008965A6">
        <w:rPr>
          <w:lang w:val="en-US"/>
        </w:rPr>
        <w:t xml:space="preserve"> the resolution between both zones (existing and the new zone</w:t>
      </w:r>
      <w:r w:rsidR="00C05B13">
        <w:rPr>
          <w:lang w:val="en-US"/>
        </w:rPr>
        <w:t xml:space="preserve"> of </w:t>
      </w:r>
      <w:r w:rsidR="00C05B13" w:rsidRPr="008965A6">
        <w:rPr>
          <w:lang w:val="en-US"/>
        </w:rPr>
        <w:t>Cloud</w:t>
      </w:r>
      <w:r w:rsidRPr="008965A6">
        <w:rPr>
          <w:lang w:val="en-US"/>
        </w:rPr>
        <w:t xml:space="preserve"> </w:t>
      </w:r>
      <w:r w:rsidR="00C05B13">
        <w:rPr>
          <w:lang w:val="en-US"/>
        </w:rPr>
        <w:t>(</w:t>
      </w:r>
      <w:proofErr w:type="spellStart"/>
      <w:proofErr w:type="gramStart"/>
      <w:r w:rsidR="006A458B">
        <w:rPr>
          <w:i/>
          <w:u w:val="single"/>
          <w:lang w:val="en-US"/>
        </w:rPr>
        <w:t>subsidiary</w:t>
      </w:r>
      <w:r w:rsidR="00C05B13" w:rsidRPr="00573655">
        <w:rPr>
          <w:i/>
          <w:u w:val="single"/>
          <w:lang w:val="en-US"/>
        </w:rPr>
        <w:t>.</w:t>
      </w:r>
      <w:r w:rsidRPr="00573655">
        <w:rPr>
          <w:i/>
          <w:u w:val="single"/>
          <w:lang w:val="en-US"/>
        </w:rPr>
        <w:t>ru.roof</w:t>
      </w:r>
      <w:proofErr w:type="gramEnd"/>
      <w:r w:rsidR="00C05B13" w:rsidRPr="00573655">
        <w:rPr>
          <w:i/>
          <w:u w:val="single"/>
          <w:lang w:val="en-US"/>
        </w:rPr>
        <w:t>.socgen</w:t>
      </w:r>
      <w:proofErr w:type="spellEnd"/>
      <w:r w:rsidR="00C05B13">
        <w:rPr>
          <w:lang w:val="en-US"/>
        </w:rPr>
        <w:t>))</w:t>
      </w:r>
    </w:p>
    <w:p w14:paraId="004B00E4" w14:textId="5F69B4EF" w:rsidR="00635FBD" w:rsidRPr="008965A6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8965A6">
        <w:rPr>
          <w:lang w:val="en-US"/>
        </w:rPr>
        <w:t xml:space="preserve">Creation of a new </w:t>
      </w:r>
      <w:r w:rsidR="003C6FB2" w:rsidRPr="008965A6">
        <w:rPr>
          <w:lang w:val="en-US"/>
        </w:rPr>
        <w:t xml:space="preserve">zone </w:t>
      </w:r>
      <w:r w:rsidR="003C6FB2">
        <w:rPr>
          <w:lang w:val="en-US"/>
        </w:rPr>
        <w:t xml:space="preserve">of each </w:t>
      </w:r>
      <w:r w:rsidR="003C6FB2" w:rsidRPr="00783D5D">
        <w:rPr>
          <w:lang w:val="en-US"/>
        </w:rPr>
        <w:t>subsidiary</w:t>
      </w:r>
      <w:r w:rsidR="003C6FB2" w:rsidRPr="008965A6">
        <w:rPr>
          <w:lang w:val="en-US"/>
        </w:rPr>
        <w:t xml:space="preserve"> </w:t>
      </w:r>
      <w:r w:rsidR="003C6FB2">
        <w:rPr>
          <w:lang w:val="en-US"/>
        </w:rPr>
        <w:t xml:space="preserve">(example: </w:t>
      </w:r>
      <w:r w:rsidRPr="008965A6">
        <w:rPr>
          <w:lang w:val="en-US"/>
        </w:rPr>
        <w:t xml:space="preserve">rosbank.ru. </w:t>
      </w:r>
      <w:proofErr w:type="spellStart"/>
      <w:proofErr w:type="gramStart"/>
      <w:r w:rsidRPr="008965A6">
        <w:rPr>
          <w:lang w:val="en-US"/>
        </w:rPr>
        <w:t>roof.socgen</w:t>
      </w:r>
      <w:proofErr w:type="spellEnd"/>
      <w:proofErr w:type="gramEnd"/>
      <w:r w:rsidRPr="008965A6">
        <w:rPr>
          <w:lang w:val="en-US"/>
        </w:rPr>
        <w:t xml:space="preserve"> </w:t>
      </w:r>
      <w:r w:rsidR="003C6FB2">
        <w:rPr>
          <w:lang w:val="en-US"/>
        </w:rPr>
        <w:t>)</w:t>
      </w:r>
    </w:p>
    <w:p w14:paraId="586DD144" w14:textId="1FB4385D" w:rsidR="00635FBD" w:rsidRPr="008965A6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8965A6">
        <w:rPr>
          <w:lang w:val="en-US"/>
        </w:rPr>
        <w:t xml:space="preserve">Synchronization of the </w:t>
      </w:r>
      <w:r w:rsidR="003C6FB2">
        <w:rPr>
          <w:lang w:val="en-US"/>
        </w:rPr>
        <w:t xml:space="preserve">new </w:t>
      </w:r>
      <w:r w:rsidRPr="008965A6">
        <w:rPr>
          <w:lang w:val="en-US"/>
        </w:rPr>
        <w:t>zone</w:t>
      </w:r>
      <w:r w:rsidR="003C6FB2">
        <w:rPr>
          <w:lang w:val="en-US"/>
        </w:rPr>
        <w:t xml:space="preserve">s. </w:t>
      </w:r>
      <w:r w:rsidRPr="008965A6">
        <w:rPr>
          <w:lang w:val="en-US"/>
        </w:rPr>
        <w:t xml:space="preserve"> </w:t>
      </w:r>
    </w:p>
    <w:p w14:paraId="0801FE84" w14:textId="77777777" w:rsidR="00635FBD" w:rsidRPr="00635FBD" w:rsidRDefault="00635FBD" w:rsidP="00635FBD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635FBD">
        <w:rPr>
          <w:lang w:val="en-US"/>
        </w:rPr>
        <w:t>Necessity of the openings of flows.</w:t>
      </w:r>
    </w:p>
    <w:p w14:paraId="03112F7A" w14:textId="3F11F198" w:rsidR="008B30F6" w:rsidRDefault="008B30F6" w:rsidP="008B30F6">
      <w:pPr>
        <w:rPr>
          <w:lang w:val="en-US"/>
        </w:rPr>
      </w:pPr>
    </w:p>
    <w:p w14:paraId="2E6E1A34" w14:textId="08923005" w:rsidR="00267188" w:rsidRDefault="00267188" w:rsidP="00B17F2B">
      <w:pPr>
        <w:jc w:val="both"/>
        <w:rPr>
          <w:lang w:val="en-US"/>
        </w:rPr>
      </w:pPr>
      <w:r>
        <w:rPr>
          <w:lang w:val="en-US"/>
        </w:rPr>
        <w:t>The summary is in the diagram</w:t>
      </w:r>
      <w:r w:rsidRPr="00267188">
        <w:rPr>
          <w:lang w:val="en-US"/>
        </w:rPr>
        <w:t xml:space="preserve"> below:</w:t>
      </w:r>
      <w:r>
        <w:rPr>
          <w:lang w:val="en-US"/>
        </w:rPr>
        <w:t xml:space="preserve"> (we take an example of ROSBANK </w:t>
      </w:r>
      <w:r w:rsidRPr="00783D5D">
        <w:rPr>
          <w:lang w:val="en-US"/>
        </w:rPr>
        <w:t>subsidiary</w:t>
      </w:r>
      <w:r>
        <w:rPr>
          <w:lang w:val="en-US"/>
        </w:rPr>
        <w:t>)</w:t>
      </w:r>
    </w:p>
    <w:p w14:paraId="2755228E" w14:textId="49D55EAD" w:rsidR="00F62AE3" w:rsidRDefault="00340C91" w:rsidP="008B30F6">
      <w:pPr>
        <w:rPr>
          <w:lang w:val="en-US"/>
        </w:rPr>
      </w:pPr>
      <w:r w:rsidRPr="00340C91">
        <w:rPr>
          <w:noProof/>
          <w:lang w:val="en-US"/>
        </w:rPr>
        <w:lastRenderedPageBreak/>
        <w:drawing>
          <wp:inline distT="0" distB="0" distL="0" distR="0" wp14:anchorId="42850BA8" wp14:editId="00D621FA">
            <wp:extent cx="5760065" cy="4552950"/>
            <wp:effectExtent l="19050" t="19050" r="12700" b="19050"/>
            <wp:docPr id="11" name="Image 11" descr="D:\x164047\APS\Projets\Rosbank\Etude_prérequis\CIBLE 1\Architectures\AN\D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x164047\APS\Projets\Rosbank\Etude_prérequis\CIBLE 1\Architectures\AN\D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95" cy="45558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C049B" w14:textId="77777777" w:rsidR="00767E99" w:rsidRPr="00767E99" w:rsidRDefault="00767E99" w:rsidP="00767E99">
      <w:pPr>
        <w:pStyle w:val="Titre3"/>
        <w:rPr>
          <w:lang w:val="en-US"/>
        </w:rPr>
      </w:pPr>
      <w:bookmarkStart w:id="39" w:name="_Toc493757559"/>
      <w:bookmarkStart w:id="40" w:name="_Toc498078776"/>
      <w:bookmarkStart w:id="41" w:name="_Toc498703995"/>
      <w:r w:rsidRPr="00767E99">
        <w:rPr>
          <w:lang w:val="en-US"/>
        </w:rPr>
        <w:t>Marley</w:t>
      </w:r>
      <w:bookmarkEnd w:id="39"/>
      <w:bookmarkEnd w:id="40"/>
      <w:bookmarkEnd w:id="41"/>
    </w:p>
    <w:p w14:paraId="4C49860D" w14:textId="77777777" w:rsidR="00767E99" w:rsidRPr="00767E99" w:rsidRDefault="00767E99" w:rsidP="00767E99">
      <w:pPr>
        <w:rPr>
          <w:b/>
          <w:u w:val="single"/>
          <w:lang w:val="en-US" w:eastAsia="ar-SA"/>
        </w:rPr>
      </w:pPr>
      <w:r w:rsidRPr="00767E99">
        <w:rPr>
          <w:b/>
          <w:u w:val="single"/>
          <w:lang w:val="en-US" w:eastAsia="ar-SA"/>
        </w:rPr>
        <w:t xml:space="preserve">Target </w:t>
      </w:r>
    </w:p>
    <w:p w14:paraId="08DA44CD" w14:textId="3B5962D2" w:rsidR="00767E99" w:rsidRPr="00767E99" w:rsidRDefault="00767E99" w:rsidP="00767E99">
      <w:pPr>
        <w:rPr>
          <w:lang w:val="en-US"/>
        </w:rPr>
      </w:pPr>
      <w:r w:rsidRPr="00767E99">
        <w:rPr>
          <w:lang w:val="en-US"/>
        </w:rPr>
        <w:t>This design consists in:</w:t>
      </w:r>
    </w:p>
    <w:p w14:paraId="47BAEBC5" w14:textId="7133E223" w:rsidR="00767E99" w:rsidRPr="00767E99" w:rsidRDefault="00767E99" w:rsidP="00767E99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 w:rsidRPr="00767E99">
        <w:rPr>
          <w:lang w:val="en-US"/>
        </w:rPr>
        <w:t>The VRO uses t</w:t>
      </w:r>
      <w:r>
        <w:rPr>
          <w:lang w:val="en-US"/>
        </w:rPr>
        <w:t xml:space="preserve">he API of Marley to manage </w:t>
      </w:r>
      <w:r w:rsidRPr="00767E99">
        <w:rPr>
          <w:lang w:val="en-US"/>
        </w:rPr>
        <w:t>the inventory of the VMs of the cloud IAAS of Russia.</w:t>
      </w:r>
    </w:p>
    <w:p w14:paraId="68F3CEAA" w14:textId="220F09AE" w:rsidR="00767E99" w:rsidRPr="00767E99" w:rsidRDefault="00767E99" w:rsidP="00767E99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 w:rsidRPr="00767E99">
        <w:rPr>
          <w:lang w:val="en-US"/>
        </w:rPr>
        <w:t>A config</w:t>
      </w:r>
      <w:r>
        <w:rPr>
          <w:lang w:val="en-US"/>
        </w:rPr>
        <w:t xml:space="preserve">uration on Marley to </w:t>
      </w:r>
      <w:r w:rsidR="00D10F3F">
        <w:rPr>
          <w:lang w:val="en-US"/>
        </w:rPr>
        <w:t xml:space="preserve">manage </w:t>
      </w:r>
      <w:r w:rsidR="00D10F3F" w:rsidRPr="00767E99">
        <w:rPr>
          <w:lang w:val="en-US"/>
        </w:rPr>
        <w:t>the</w:t>
      </w:r>
      <w:r w:rsidRPr="00767E99">
        <w:rPr>
          <w:lang w:val="en-US"/>
        </w:rPr>
        <w:t xml:space="preserve"> inventories of the</w:t>
      </w:r>
      <w:r w:rsidR="00D10F3F">
        <w:rPr>
          <w:lang w:val="en-US"/>
        </w:rPr>
        <w:t xml:space="preserve"> </w:t>
      </w:r>
      <w:r w:rsidR="00D10F3F" w:rsidRPr="00783D5D">
        <w:rPr>
          <w:lang w:val="en-US"/>
        </w:rPr>
        <w:t>subsidiaries</w:t>
      </w:r>
      <w:r w:rsidRPr="00767E99">
        <w:rPr>
          <w:lang w:val="en-US"/>
        </w:rPr>
        <w:t xml:space="preserve"> is necessary.</w:t>
      </w:r>
    </w:p>
    <w:p w14:paraId="0D414166" w14:textId="4213115F" w:rsidR="0074015C" w:rsidRPr="00B17F2B" w:rsidRDefault="00767E99" w:rsidP="008B30F6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 w:rsidRPr="00767E99">
        <w:rPr>
          <w:lang w:val="en-US"/>
        </w:rPr>
        <w:t xml:space="preserve">Openings of flows between Marley and the sites of the </w:t>
      </w:r>
      <w:r w:rsidR="00D10F3F">
        <w:rPr>
          <w:lang w:val="en-US"/>
        </w:rPr>
        <w:t>Cloud in Russia</w:t>
      </w:r>
      <w:r w:rsidRPr="00767E99">
        <w:rPr>
          <w:lang w:val="en-US"/>
        </w:rPr>
        <w:t>.</w:t>
      </w:r>
    </w:p>
    <w:p w14:paraId="173AB633" w14:textId="77777777" w:rsidR="00640D09" w:rsidRPr="00640D09" w:rsidRDefault="00640D09" w:rsidP="00640D09">
      <w:pPr>
        <w:pStyle w:val="Titre3"/>
        <w:ind w:left="0" w:firstLine="0"/>
        <w:rPr>
          <w:lang w:val="en-US"/>
        </w:rPr>
      </w:pPr>
      <w:bookmarkStart w:id="42" w:name="_Toc498078777"/>
      <w:bookmarkStart w:id="43" w:name="_Toc493757560"/>
      <w:bookmarkStart w:id="44" w:name="_Toc498703996"/>
      <w:r w:rsidRPr="00640D09">
        <w:rPr>
          <w:lang w:val="en-US"/>
        </w:rPr>
        <w:t>AD</w:t>
      </w:r>
      <w:bookmarkEnd w:id="44"/>
      <w:r w:rsidRPr="00640D09">
        <w:rPr>
          <w:lang w:val="en-US"/>
        </w:rPr>
        <w:t> </w:t>
      </w:r>
      <w:bookmarkEnd w:id="42"/>
      <w:bookmarkEnd w:id="43"/>
    </w:p>
    <w:p w14:paraId="426C8849" w14:textId="77777777" w:rsidR="00640D09" w:rsidRPr="00640D09" w:rsidRDefault="00640D09" w:rsidP="00122E73">
      <w:pPr>
        <w:jc w:val="both"/>
        <w:rPr>
          <w:b/>
          <w:u w:val="single"/>
          <w:lang w:val="en-US" w:eastAsia="ar-SA"/>
        </w:rPr>
      </w:pPr>
      <w:r w:rsidRPr="00640D09">
        <w:rPr>
          <w:b/>
          <w:u w:val="single"/>
          <w:lang w:val="en-US" w:eastAsia="ar-SA"/>
        </w:rPr>
        <w:t>Target:</w:t>
      </w:r>
    </w:p>
    <w:p w14:paraId="58B5367A" w14:textId="67536371" w:rsidR="00640D09" w:rsidRPr="00640D09" w:rsidRDefault="005A29F6" w:rsidP="00122E73">
      <w:pPr>
        <w:jc w:val="both"/>
        <w:rPr>
          <w:lang w:val="en-US"/>
        </w:rPr>
      </w:pPr>
      <w:r>
        <w:rPr>
          <w:lang w:val="en-US"/>
        </w:rPr>
        <w:t>For this design, w</w:t>
      </w:r>
      <w:r w:rsidR="00640D09" w:rsidRPr="00640D09">
        <w:rPr>
          <w:lang w:val="en-US"/>
        </w:rPr>
        <w:t>e need of:</w:t>
      </w:r>
    </w:p>
    <w:p w14:paraId="3AF7DDFB" w14:textId="5CCBA1AC" w:rsidR="00640D09" w:rsidRPr="00640D09" w:rsidRDefault="00640D09" w:rsidP="00122E73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640D09">
        <w:rPr>
          <w:lang w:val="en-US"/>
        </w:rPr>
        <w:t xml:space="preserve">Use of the AD EUR for the </w:t>
      </w:r>
      <w:r w:rsidR="006A742D" w:rsidRPr="00640D09">
        <w:rPr>
          <w:lang w:val="en-US"/>
        </w:rPr>
        <w:t>auth</w:t>
      </w:r>
      <w:r w:rsidR="006A742D">
        <w:rPr>
          <w:lang w:val="en-US"/>
        </w:rPr>
        <w:t>entication in the portal</w:t>
      </w:r>
      <w:r w:rsidRPr="00640D09">
        <w:rPr>
          <w:lang w:val="en-US"/>
        </w:rPr>
        <w:t xml:space="preserve"> of the cloud.</w:t>
      </w:r>
    </w:p>
    <w:p w14:paraId="520BC318" w14:textId="0598E539" w:rsidR="00640D09" w:rsidRPr="006A742D" w:rsidRDefault="006A742D" w:rsidP="00122E73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 xml:space="preserve">Modification in the AD of each subsidiary </w:t>
      </w:r>
      <w:r w:rsidRPr="008965A6">
        <w:rPr>
          <w:lang w:val="en-US"/>
        </w:rPr>
        <w:t>to</w:t>
      </w:r>
      <w:r>
        <w:rPr>
          <w:lang w:val="en-US"/>
        </w:rPr>
        <w:t xml:space="preserve"> automate the declaration </w:t>
      </w:r>
      <w:r w:rsidR="00640D09" w:rsidRPr="008965A6">
        <w:rPr>
          <w:lang w:val="en-US"/>
        </w:rPr>
        <w:t>of t</w:t>
      </w:r>
      <w:r>
        <w:rPr>
          <w:lang w:val="en-US"/>
        </w:rPr>
        <w:t>he VMs created from cloud portal in the domain</w:t>
      </w:r>
      <w:r w:rsidR="00640D09" w:rsidRPr="008965A6">
        <w:rPr>
          <w:lang w:val="en-US"/>
        </w:rPr>
        <w:t xml:space="preserve"> of the</w:t>
      </w:r>
      <w:r>
        <w:rPr>
          <w:lang w:val="en-US"/>
        </w:rPr>
        <w:t xml:space="preserve"> subsidiary.</w:t>
      </w:r>
      <w:r w:rsidR="00640D09" w:rsidRPr="008965A6">
        <w:rPr>
          <w:lang w:val="en-US"/>
        </w:rPr>
        <w:t xml:space="preserve"> </w:t>
      </w:r>
      <w:r w:rsidR="00640D09" w:rsidRPr="006A742D">
        <w:rPr>
          <w:lang w:val="en-US"/>
        </w:rPr>
        <w:t>(To add an account computer in the AD</w:t>
      </w:r>
      <w:r>
        <w:rPr>
          <w:lang w:val="en-US"/>
        </w:rPr>
        <w:t>)</w:t>
      </w:r>
    </w:p>
    <w:p w14:paraId="2848528D" w14:textId="7D019EF2" w:rsidR="00640D09" w:rsidRPr="00640D09" w:rsidRDefault="00640D09" w:rsidP="00122E73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640D09">
        <w:rPr>
          <w:lang w:val="en-US"/>
        </w:rPr>
        <w:t>The creation of a secon</w:t>
      </w:r>
      <w:r w:rsidR="00F0607A">
        <w:rPr>
          <w:lang w:val="en-US"/>
        </w:rPr>
        <w:t xml:space="preserve">dary DC-RUS on the SGNA </w:t>
      </w:r>
      <w:r w:rsidR="00E028FC">
        <w:rPr>
          <w:lang w:val="en-US"/>
        </w:rPr>
        <w:t>network of</w:t>
      </w:r>
      <w:r w:rsidR="00F0607A">
        <w:rPr>
          <w:lang w:val="en-US"/>
        </w:rPr>
        <w:t xml:space="preserve"> each subsidiary.</w:t>
      </w:r>
    </w:p>
    <w:p w14:paraId="7993B519" w14:textId="28D8B6E3" w:rsidR="00640D09" w:rsidRPr="00640D09" w:rsidRDefault="00640D09" w:rsidP="00122E73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640D09">
        <w:rPr>
          <w:lang w:val="en-US"/>
        </w:rPr>
        <w:lastRenderedPageBreak/>
        <w:t xml:space="preserve">Synchronization of secondary DC-RUS on the </w:t>
      </w:r>
      <w:r w:rsidR="00E028FC">
        <w:rPr>
          <w:lang w:val="en-US"/>
        </w:rPr>
        <w:t xml:space="preserve">SGNA network </w:t>
      </w:r>
      <w:r w:rsidR="00E028FC" w:rsidRPr="00640D09">
        <w:rPr>
          <w:lang w:val="en-US"/>
        </w:rPr>
        <w:t>with</w:t>
      </w:r>
      <w:r w:rsidRPr="00640D09">
        <w:rPr>
          <w:lang w:val="en-US"/>
        </w:rPr>
        <w:t xml:space="preserve"> the primary</w:t>
      </w:r>
      <w:r w:rsidR="00E028FC">
        <w:rPr>
          <w:lang w:val="en-US"/>
        </w:rPr>
        <w:t xml:space="preserve"> AD-RUS on the network NOT SGNA for each subsidiary.</w:t>
      </w:r>
    </w:p>
    <w:p w14:paraId="32978408" w14:textId="46C267AA" w:rsidR="00640D09" w:rsidRPr="00640D09" w:rsidRDefault="00640D09" w:rsidP="00122E73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640D09">
        <w:rPr>
          <w:lang w:val="en-US"/>
        </w:rPr>
        <w:t xml:space="preserve">Modification in VRA / VRO to communicate with the AD-RUS </w:t>
      </w:r>
      <w:r w:rsidR="00122E73" w:rsidRPr="00640D09">
        <w:rPr>
          <w:lang w:val="en-US"/>
        </w:rPr>
        <w:t>through</w:t>
      </w:r>
      <w:r w:rsidRPr="00640D09">
        <w:rPr>
          <w:lang w:val="en-US"/>
        </w:rPr>
        <w:t xml:space="preserve"> the</w:t>
      </w:r>
      <w:r w:rsidR="00122E73">
        <w:rPr>
          <w:lang w:val="en-US"/>
        </w:rPr>
        <w:t xml:space="preserve"> SGNA network</w:t>
      </w:r>
      <w:r w:rsidRPr="00640D09">
        <w:rPr>
          <w:lang w:val="en-US"/>
        </w:rPr>
        <w:t>.</w:t>
      </w:r>
    </w:p>
    <w:p w14:paraId="6102C8D0" w14:textId="08A7D8E3" w:rsidR="0074015C" w:rsidRPr="007010A7" w:rsidRDefault="00703D90" w:rsidP="008B30F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Opening flows</w:t>
      </w:r>
      <w:r w:rsidR="00640D09" w:rsidRPr="00640D09">
        <w:rPr>
          <w:lang w:val="en-US"/>
        </w:rPr>
        <w:t xml:space="preserve"> to authorize the access to </w:t>
      </w:r>
      <w:proofErr w:type="spellStart"/>
      <w:r w:rsidR="00640D09" w:rsidRPr="00640D09">
        <w:rPr>
          <w:lang w:val="en-US"/>
        </w:rPr>
        <w:t>Groupmembership</w:t>
      </w:r>
      <w:proofErr w:type="spellEnd"/>
      <w:r w:rsidR="00640D09" w:rsidRPr="00640D09">
        <w:rPr>
          <w:lang w:val="en-US"/>
        </w:rPr>
        <w:t xml:space="preserve"> in </w:t>
      </w:r>
      <w:r>
        <w:rPr>
          <w:lang w:val="en-US"/>
        </w:rPr>
        <w:t>each subsidiary.</w:t>
      </w:r>
    </w:p>
    <w:p w14:paraId="466A17BE" w14:textId="2DBA367D" w:rsidR="008670D2" w:rsidRDefault="008670D2" w:rsidP="008B30F6">
      <w:pPr>
        <w:rPr>
          <w:lang w:val="en-US"/>
        </w:rPr>
      </w:pPr>
      <w:r w:rsidRPr="008670D2">
        <w:rPr>
          <w:lang w:val="en-US"/>
        </w:rPr>
        <w:t xml:space="preserve">The summary is in the </w:t>
      </w:r>
      <w:r>
        <w:rPr>
          <w:lang w:val="en-US"/>
        </w:rPr>
        <w:t xml:space="preserve">diagram </w:t>
      </w:r>
      <w:r w:rsidRPr="008670D2">
        <w:rPr>
          <w:lang w:val="en-US"/>
        </w:rPr>
        <w:t xml:space="preserve">below: </w:t>
      </w:r>
      <w:r>
        <w:rPr>
          <w:lang w:val="en-US"/>
        </w:rPr>
        <w:t xml:space="preserve">(we take an example of ROSBANK </w:t>
      </w:r>
      <w:r w:rsidRPr="00783D5D">
        <w:rPr>
          <w:lang w:val="en-US"/>
        </w:rPr>
        <w:t>subsidiary</w:t>
      </w:r>
      <w:r>
        <w:rPr>
          <w:lang w:val="en-US"/>
        </w:rPr>
        <w:t>)</w:t>
      </w:r>
    </w:p>
    <w:p w14:paraId="35248E9B" w14:textId="5151A75A" w:rsidR="004D1E2F" w:rsidRDefault="00C31549" w:rsidP="008B30F6">
      <w:pPr>
        <w:rPr>
          <w:lang w:val="en-US"/>
        </w:rPr>
      </w:pPr>
      <w:r w:rsidRPr="00C31549">
        <w:rPr>
          <w:noProof/>
          <w:lang w:val="en-US"/>
        </w:rPr>
        <w:drawing>
          <wp:inline distT="0" distB="0" distL="0" distR="0" wp14:anchorId="47651FDE" wp14:editId="6EB89C8B">
            <wp:extent cx="5760562" cy="4429125"/>
            <wp:effectExtent l="19050" t="19050" r="12065" b="9525"/>
            <wp:docPr id="14" name="Image 14" descr="D:\x164047\APS\Projets\Rosbank\Etude_prérequis\CIBLE 1\Architectures\AN\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x164047\APS\Projets\Rosbank\Etude_prérequis\CIBLE 1\Architectures\AN\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05" cy="4431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3F066" w14:textId="77777777" w:rsidR="004D1E2F" w:rsidRPr="004D1E2F" w:rsidRDefault="004D1E2F" w:rsidP="004D1E2F">
      <w:pPr>
        <w:pStyle w:val="Titre3"/>
        <w:rPr>
          <w:lang w:val="en-US"/>
        </w:rPr>
      </w:pPr>
      <w:bookmarkStart w:id="45" w:name="_Toc498078778"/>
      <w:bookmarkStart w:id="46" w:name="_Toc498703997"/>
      <w:proofErr w:type="spellStart"/>
      <w:r w:rsidRPr="004D1E2F">
        <w:rPr>
          <w:lang w:val="en-US"/>
        </w:rPr>
        <w:t>Netmap</w:t>
      </w:r>
      <w:bookmarkEnd w:id="45"/>
      <w:bookmarkEnd w:id="46"/>
      <w:proofErr w:type="spellEnd"/>
      <w:r w:rsidRPr="004D1E2F">
        <w:rPr>
          <w:lang w:val="en-US"/>
        </w:rPr>
        <w:t xml:space="preserve"> </w:t>
      </w:r>
    </w:p>
    <w:p w14:paraId="75CA579C" w14:textId="77777777" w:rsidR="004D1E2F" w:rsidRPr="004D1E2F" w:rsidRDefault="004D1E2F" w:rsidP="004D1E2F">
      <w:pPr>
        <w:rPr>
          <w:b/>
          <w:u w:val="single"/>
          <w:lang w:val="en-US" w:eastAsia="ar-SA"/>
        </w:rPr>
      </w:pPr>
      <w:r w:rsidRPr="004D1E2F">
        <w:rPr>
          <w:b/>
          <w:u w:val="single"/>
          <w:lang w:val="en-US" w:eastAsia="ar-SA"/>
        </w:rPr>
        <w:t>Target:</w:t>
      </w:r>
    </w:p>
    <w:p w14:paraId="6E9004B7" w14:textId="1A49625B" w:rsidR="004D1E2F" w:rsidRPr="004D1E2F" w:rsidRDefault="004D1E2F" w:rsidP="007B544F">
      <w:pPr>
        <w:jc w:val="both"/>
        <w:rPr>
          <w:lang w:val="en-US"/>
        </w:rPr>
      </w:pPr>
      <w:r>
        <w:rPr>
          <w:lang w:val="en-US"/>
        </w:rPr>
        <w:t>For this design,</w:t>
      </w:r>
      <w:r w:rsidRPr="004D1E2F">
        <w:rPr>
          <w:lang w:val="en-US"/>
        </w:rPr>
        <w:t xml:space="preserve"> we need of:</w:t>
      </w:r>
    </w:p>
    <w:p w14:paraId="2611C2DD" w14:textId="508AC9CE" w:rsidR="004D1E2F" w:rsidRPr="004D1E2F" w:rsidRDefault="004D1E2F" w:rsidP="007B544F">
      <w:pPr>
        <w:pStyle w:val="Paragraphedeliste"/>
        <w:numPr>
          <w:ilvl w:val="0"/>
          <w:numId w:val="43"/>
        </w:numPr>
        <w:jc w:val="both"/>
        <w:rPr>
          <w:lang w:val="en-US"/>
        </w:rPr>
      </w:pPr>
      <w:r>
        <w:rPr>
          <w:lang w:val="en-US"/>
        </w:rPr>
        <w:t>Declaration</w:t>
      </w:r>
      <w:r w:rsidRPr="004D1E2F">
        <w:rPr>
          <w:lang w:val="en-US"/>
        </w:rPr>
        <w:t xml:space="preserve"> of </w:t>
      </w:r>
      <w:proofErr w:type="spellStart"/>
      <w:r w:rsidRPr="004D1E2F">
        <w:rPr>
          <w:lang w:val="en-US"/>
        </w:rPr>
        <w:t>Vlans</w:t>
      </w:r>
      <w:proofErr w:type="spellEnd"/>
      <w:r w:rsidRPr="004D1E2F">
        <w:rPr>
          <w:lang w:val="en-US"/>
        </w:rPr>
        <w:t xml:space="preserve"> and the configuration of </w:t>
      </w:r>
      <w:r>
        <w:rPr>
          <w:lang w:val="en-US"/>
        </w:rPr>
        <w:t xml:space="preserve">SGNA </w:t>
      </w:r>
      <w:r w:rsidR="007B544F">
        <w:rPr>
          <w:lang w:val="en-US"/>
        </w:rPr>
        <w:t xml:space="preserve">network </w:t>
      </w:r>
      <w:r w:rsidR="007B544F" w:rsidRPr="004D1E2F">
        <w:rPr>
          <w:lang w:val="en-US"/>
        </w:rPr>
        <w:t>of</w:t>
      </w:r>
      <w:r>
        <w:rPr>
          <w:lang w:val="en-US"/>
        </w:rPr>
        <w:t xml:space="preserve"> each </w:t>
      </w:r>
      <w:r w:rsidR="007B544F">
        <w:rPr>
          <w:lang w:val="en-US"/>
        </w:rPr>
        <w:t>subsidiary</w:t>
      </w:r>
      <w:r w:rsidR="007B544F" w:rsidRPr="004D1E2F">
        <w:rPr>
          <w:lang w:val="en-US"/>
        </w:rPr>
        <w:t xml:space="preserve"> </w:t>
      </w:r>
      <w:r w:rsidR="007B544F">
        <w:rPr>
          <w:lang w:val="en-US"/>
        </w:rPr>
        <w:t>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Netmap</w:t>
      </w:r>
      <w:proofErr w:type="spellEnd"/>
      <w:r>
        <w:rPr>
          <w:lang w:val="en-US"/>
        </w:rPr>
        <w:t xml:space="preserve"> by the </w:t>
      </w:r>
      <w:r w:rsidR="00FD0F14">
        <w:rPr>
          <w:lang w:val="en-US"/>
        </w:rPr>
        <w:t xml:space="preserve">TFO </w:t>
      </w:r>
      <w:r w:rsidR="007B544F">
        <w:rPr>
          <w:lang w:val="en-US"/>
        </w:rPr>
        <w:t xml:space="preserve">teams </w:t>
      </w:r>
      <w:r w:rsidRPr="004D1E2F">
        <w:rPr>
          <w:lang w:val="en-US"/>
        </w:rPr>
        <w:t>of GTS</w:t>
      </w:r>
      <w:r>
        <w:rPr>
          <w:lang w:val="en-US"/>
        </w:rPr>
        <w:t xml:space="preserve"> (Paris)</w:t>
      </w:r>
      <w:r w:rsidRPr="004D1E2F">
        <w:rPr>
          <w:lang w:val="en-US"/>
        </w:rPr>
        <w:t>.</w:t>
      </w:r>
    </w:p>
    <w:p w14:paraId="126D5ECC" w14:textId="3D2F9ABE" w:rsidR="004D1E2F" w:rsidRPr="004D1E2F" w:rsidRDefault="00A22651" w:rsidP="007B544F">
      <w:pPr>
        <w:pStyle w:val="Paragraphedeliste"/>
        <w:numPr>
          <w:ilvl w:val="0"/>
          <w:numId w:val="42"/>
        </w:numPr>
        <w:jc w:val="both"/>
        <w:rPr>
          <w:lang w:val="en-US"/>
        </w:rPr>
      </w:pPr>
      <w:r>
        <w:rPr>
          <w:lang w:val="en-US"/>
        </w:rPr>
        <w:t xml:space="preserve">No deployment of the </w:t>
      </w:r>
      <w:proofErr w:type="spellStart"/>
      <w:r w:rsidRPr="004D1E2F">
        <w:rPr>
          <w:lang w:val="en-US"/>
        </w:rPr>
        <w:t>Netmap</w:t>
      </w:r>
      <w:proofErr w:type="spellEnd"/>
      <w:r>
        <w:rPr>
          <w:lang w:val="en-US"/>
        </w:rPr>
        <w:t xml:space="preserve"> instance </w:t>
      </w:r>
      <w:r w:rsidRPr="004D1E2F">
        <w:rPr>
          <w:lang w:val="en-US"/>
        </w:rPr>
        <w:t>in</w:t>
      </w:r>
      <w:r w:rsidR="004D1E2F" w:rsidRPr="004D1E2F">
        <w:rPr>
          <w:lang w:val="en-US"/>
        </w:rPr>
        <w:t xml:space="preserve"> the site of Russia</w:t>
      </w:r>
      <w:r>
        <w:rPr>
          <w:lang w:val="en-US"/>
        </w:rPr>
        <w:t xml:space="preserve"> is needed.</w:t>
      </w:r>
    </w:p>
    <w:p w14:paraId="08DA68AB" w14:textId="0A026DA7" w:rsidR="004D1E2F" w:rsidRPr="004D1E2F" w:rsidRDefault="00A22651" w:rsidP="007B544F">
      <w:pPr>
        <w:pStyle w:val="Paragraphedeliste"/>
        <w:numPr>
          <w:ilvl w:val="0"/>
          <w:numId w:val="42"/>
        </w:numPr>
        <w:jc w:val="both"/>
        <w:rPr>
          <w:lang w:val="en-US"/>
        </w:rPr>
      </w:pPr>
      <w:r>
        <w:rPr>
          <w:lang w:val="en-US"/>
        </w:rPr>
        <w:t xml:space="preserve">Creation of the </w:t>
      </w:r>
      <w:r w:rsidR="00526037">
        <w:rPr>
          <w:lang w:val="en-US"/>
        </w:rPr>
        <w:t>accounts with</w:t>
      </w:r>
      <w:r>
        <w:rPr>
          <w:lang w:val="en-US"/>
        </w:rPr>
        <w:t xml:space="preserve"> </w:t>
      </w:r>
      <w:r w:rsidR="004D1E2F" w:rsidRPr="004D1E2F">
        <w:rPr>
          <w:lang w:val="en-US"/>
        </w:rPr>
        <w:t>consultation</w:t>
      </w:r>
      <w:r>
        <w:rPr>
          <w:lang w:val="en-US"/>
        </w:rPr>
        <w:t xml:space="preserve"> </w:t>
      </w:r>
      <w:r w:rsidR="00AB3CDC">
        <w:rPr>
          <w:lang w:val="en-US"/>
        </w:rPr>
        <w:t xml:space="preserve">privilege </w:t>
      </w:r>
      <w:r w:rsidR="00AB3CDC" w:rsidRPr="004D1E2F">
        <w:rPr>
          <w:lang w:val="en-US"/>
        </w:rPr>
        <w:t>on</w:t>
      </w:r>
      <w:r w:rsidR="004D1E2F" w:rsidRPr="004D1E2F">
        <w:rPr>
          <w:lang w:val="en-US"/>
        </w:rPr>
        <w:t xml:space="preserve"> </w:t>
      </w:r>
      <w:r w:rsidR="00AB3CDC" w:rsidRPr="004D1E2F">
        <w:rPr>
          <w:lang w:val="en-US"/>
        </w:rPr>
        <w:t xml:space="preserve">the </w:t>
      </w:r>
      <w:proofErr w:type="spellStart"/>
      <w:r w:rsidR="00AB3CDC">
        <w:rPr>
          <w:lang w:val="en-US"/>
        </w:rPr>
        <w:t>Netmap</w:t>
      </w:r>
      <w:proofErr w:type="spellEnd"/>
      <w:r>
        <w:rPr>
          <w:lang w:val="en-US"/>
        </w:rPr>
        <w:t xml:space="preserve"> </w:t>
      </w:r>
      <w:r w:rsidR="004D1E2F" w:rsidRPr="004D1E2F">
        <w:rPr>
          <w:lang w:val="en-US"/>
        </w:rPr>
        <w:t>application for the</w:t>
      </w:r>
      <w:r>
        <w:rPr>
          <w:lang w:val="en-US"/>
        </w:rPr>
        <w:t xml:space="preserve"> IT</w:t>
      </w:r>
      <w:r w:rsidR="004D1E2F" w:rsidRPr="004D1E2F">
        <w:rPr>
          <w:lang w:val="en-US"/>
        </w:rPr>
        <w:t xml:space="preserve"> team of Russia.</w:t>
      </w:r>
    </w:p>
    <w:p w14:paraId="43FDBC8D" w14:textId="54AFAE9A" w:rsidR="007010A7" w:rsidRDefault="00526037" w:rsidP="007010A7">
      <w:pPr>
        <w:pStyle w:val="Paragraphedeliste"/>
        <w:numPr>
          <w:ilvl w:val="0"/>
          <w:numId w:val="42"/>
        </w:numPr>
        <w:jc w:val="both"/>
        <w:rPr>
          <w:lang w:val="en-US"/>
        </w:rPr>
      </w:pPr>
      <w:r>
        <w:rPr>
          <w:lang w:val="en-US"/>
        </w:rPr>
        <w:t xml:space="preserve">Opening of flows </w:t>
      </w:r>
      <w:r w:rsidR="004D1E2F" w:rsidRPr="004D1E2F">
        <w:rPr>
          <w:lang w:val="en-US"/>
        </w:rPr>
        <w:t xml:space="preserve">towards the Web application </w:t>
      </w:r>
      <w:r>
        <w:rPr>
          <w:lang w:val="en-US"/>
        </w:rPr>
        <w:t xml:space="preserve">of </w:t>
      </w:r>
      <w:proofErr w:type="spellStart"/>
      <w:r w:rsidR="004D1E2F" w:rsidRPr="004D1E2F">
        <w:rPr>
          <w:lang w:val="en-US"/>
        </w:rPr>
        <w:t>Netmap</w:t>
      </w:r>
      <w:proofErr w:type="spellEnd"/>
      <w:r w:rsidR="004D1E2F" w:rsidRPr="004D1E2F">
        <w:rPr>
          <w:lang w:val="en-US"/>
        </w:rPr>
        <w:t>.</w:t>
      </w:r>
    </w:p>
    <w:p w14:paraId="72CA3B3C" w14:textId="77777777" w:rsidR="007010A7" w:rsidRPr="007010A7" w:rsidRDefault="007010A7" w:rsidP="007010A7">
      <w:pPr>
        <w:ind w:left="360"/>
        <w:jc w:val="both"/>
        <w:rPr>
          <w:lang w:val="en-US"/>
        </w:rPr>
      </w:pPr>
    </w:p>
    <w:p w14:paraId="39230299" w14:textId="2B904018" w:rsidR="00AB3CDC" w:rsidRPr="00AB3CDC" w:rsidRDefault="00AB3CDC" w:rsidP="00AB3CDC">
      <w:pPr>
        <w:pStyle w:val="Titre3"/>
        <w:rPr>
          <w:lang w:val="en-US"/>
        </w:rPr>
      </w:pPr>
      <w:bookmarkStart w:id="47" w:name="_Toc493757562"/>
      <w:bookmarkStart w:id="48" w:name="_Toc498078779"/>
      <w:bookmarkStart w:id="49" w:name="_Toc498703998"/>
      <w:r w:rsidRPr="00AB3CDC">
        <w:rPr>
          <w:lang w:val="en-US"/>
        </w:rPr>
        <w:lastRenderedPageBreak/>
        <w:t>Template and Post Install cloud:</w:t>
      </w:r>
      <w:bookmarkEnd w:id="47"/>
      <w:bookmarkEnd w:id="48"/>
      <w:bookmarkEnd w:id="49"/>
    </w:p>
    <w:p w14:paraId="0F276E64" w14:textId="77777777" w:rsidR="00AB3CDC" w:rsidRPr="00AB3CDC" w:rsidRDefault="00AB3CDC" w:rsidP="007010A7">
      <w:pPr>
        <w:spacing w:line="240" w:lineRule="auto"/>
        <w:jc w:val="both"/>
        <w:rPr>
          <w:b/>
          <w:u w:val="single"/>
          <w:lang w:val="en-US" w:eastAsia="ar-SA"/>
        </w:rPr>
      </w:pPr>
      <w:r w:rsidRPr="00AB3CDC">
        <w:rPr>
          <w:b/>
          <w:u w:val="single"/>
          <w:lang w:val="en-US" w:eastAsia="ar-SA"/>
        </w:rPr>
        <w:t>Target:</w:t>
      </w:r>
    </w:p>
    <w:p w14:paraId="76C2BEC1" w14:textId="77777777" w:rsidR="00AB3CDC" w:rsidRPr="00AB3CDC" w:rsidRDefault="00AB3CDC" w:rsidP="007010A7">
      <w:pPr>
        <w:spacing w:line="240" w:lineRule="auto"/>
        <w:jc w:val="both"/>
        <w:rPr>
          <w:lang w:val="en-US" w:eastAsia="ar-SA"/>
        </w:rPr>
      </w:pPr>
      <w:r w:rsidRPr="00AB3CDC">
        <w:rPr>
          <w:lang w:val="en-US" w:eastAsia="ar-SA"/>
        </w:rPr>
        <w:t xml:space="preserve">For Windows </w:t>
      </w:r>
    </w:p>
    <w:p w14:paraId="281CD672" w14:textId="13DC3059" w:rsidR="00AB3CDC" w:rsidRPr="00AB3CDC" w:rsidRDefault="00AB3CDC" w:rsidP="007010A7">
      <w:pPr>
        <w:spacing w:line="240" w:lineRule="auto"/>
        <w:jc w:val="both"/>
        <w:rPr>
          <w:lang w:val="en-US"/>
        </w:rPr>
      </w:pPr>
      <w:r w:rsidRPr="00AB3CDC">
        <w:rPr>
          <w:lang w:val="en-US"/>
        </w:rPr>
        <w:t>For this design, we use:</w:t>
      </w:r>
    </w:p>
    <w:p w14:paraId="755B8F47" w14:textId="6F7A3FE8" w:rsidR="00AB3CDC" w:rsidRPr="00AB3CDC" w:rsidRDefault="00AB3CDC" w:rsidP="00E724BA">
      <w:pPr>
        <w:pStyle w:val="Paragraphedeliste"/>
        <w:numPr>
          <w:ilvl w:val="0"/>
          <w:numId w:val="16"/>
        </w:numPr>
        <w:jc w:val="both"/>
        <w:rPr>
          <w:lang w:val="en-US"/>
        </w:rPr>
      </w:pPr>
      <w:r w:rsidRPr="00AB3CDC">
        <w:rPr>
          <w:lang w:val="en-US"/>
        </w:rPr>
        <w:t xml:space="preserve">The standard Master of the SG (GWIM) </w:t>
      </w:r>
    </w:p>
    <w:p w14:paraId="54949C04" w14:textId="65ECF819" w:rsidR="00AB3CDC" w:rsidRPr="00AB3CDC" w:rsidRDefault="00AB3CDC" w:rsidP="00E724BA">
      <w:pPr>
        <w:pStyle w:val="Paragraphedeliste"/>
        <w:numPr>
          <w:ilvl w:val="0"/>
          <w:numId w:val="16"/>
        </w:numPr>
        <w:jc w:val="both"/>
        <w:rPr>
          <w:lang w:val="en-US"/>
        </w:rPr>
      </w:pPr>
      <w:r w:rsidRPr="00AB3CDC">
        <w:rPr>
          <w:lang w:val="en-US"/>
        </w:rPr>
        <w:t>The same unique Template of GWIM,</w:t>
      </w:r>
    </w:p>
    <w:p w14:paraId="64321DCB" w14:textId="10183DFF" w:rsidR="00AB3CDC" w:rsidRPr="00AB3CDC" w:rsidRDefault="00AB3CDC" w:rsidP="007010A7">
      <w:pPr>
        <w:pStyle w:val="Paragraphedeliste"/>
        <w:numPr>
          <w:ilvl w:val="0"/>
          <w:numId w:val="16"/>
        </w:numPr>
        <w:spacing w:line="240" w:lineRule="auto"/>
        <w:jc w:val="both"/>
        <w:rPr>
          <w:lang w:val="en-US"/>
        </w:rPr>
      </w:pPr>
      <w:r w:rsidRPr="00AB3CDC">
        <w:rPr>
          <w:lang w:val="en-US"/>
        </w:rPr>
        <w:t>The post--install dedicated to each subsidiary.</w:t>
      </w:r>
    </w:p>
    <w:p w14:paraId="71ADD480" w14:textId="77777777" w:rsidR="00AB3CDC" w:rsidRPr="00AB3CDC" w:rsidRDefault="00AB3CDC" w:rsidP="007010A7">
      <w:pPr>
        <w:spacing w:line="240" w:lineRule="auto"/>
        <w:jc w:val="both"/>
        <w:rPr>
          <w:lang w:val="en-US"/>
        </w:rPr>
      </w:pPr>
      <w:r w:rsidRPr="00AB3CDC">
        <w:rPr>
          <w:lang w:val="en-US"/>
        </w:rPr>
        <w:t>We also need of:</w:t>
      </w:r>
    </w:p>
    <w:p w14:paraId="34BE37F3" w14:textId="1978B6F3" w:rsidR="00AB3CDC" w:rsidRPr="00AB3CDC" w:rsidRDefault="00AB3CDC" w:rsidP="007010A7">
      <w:pPr>
        <w:pStyle w:val="Paragraphedeliste"/>
        <w:numPr>
          <w:ilvl w:val="0"/>
          <w:numId w:val="17"/>
        </w:numPr>
        <w:spacing w:line="240" w:lineRule="auto"/>
        <w:jc w:val="both"/>
        <w:rPr>
          <w:lang w:val="en-US"/>
        </w:rPr>
      </w:pPr>
      <w:r>
        <w:rPr>
          <w:lang w:val="en-US"/>
        </w:rPr>
        <w:t>Creation of a Deployment share (DS)</w:t>
      </w:r>
      <w:r w:rsidRPr="00AB3CDC">
        <w:rPr>
          <w:lang w:val="en-US"/>
        </w:rPr>
        <w:t xml:space="preserve"> in the</w:t>
      </w:r>
      <w:r>
        <w:rPr>
          <w:lang w:val="en-US"/>
        </w:rPr>
        <w:t xml:space="preserve"> instance cloud in Russia for each subsidiary.</w:t>
      </w:r>
    </w:p>
    <w:p w14:paraId="00752C17" w14:textId="4D56C7FC" w:rsidR="00AB3CDC" w:rsidRPr="00AB3CDC" w:rsidRDefault="00AB3CDC" w:rsidP="00E724BA">
      <w:pPr>
        <w:pStyle w:val="Paragraphedeliste"/>
        <w:numPr>
          <w:ilvl w:val="0"/>
          <w:numId w:val="17"/>
        </w:numPr>
        <w:jc w:val="both"/>
        <w:rPr>
          <w:lang w:val="en-US"/>
        </w:rPr>
      </w:pPr>
      <w:r w:rsidRPr="00AB3CDC">
        <w:rPr>
          <w:lang w:val="en-US"/>
        </w:rPr>
        <w:t>Opening of flows between the DS of the</w:t>
      </w:r>
      <w:r>
        <w:rPr>
          <w:lang w:val="en-US"/>
        </w:rPr>
        <w:t xml:space="preserve"> subsidiaries</w:t>
      </w:r>
      <w:r w:rsidRPr="00AB3CDC">
        <w:rPr>
          <w:lang w:val="en-US"/>
        </w:rPr>
        <w:t xml:space="preserve"> and the MDT of IBF</w:t>
      </w:r>
    </w:p>
    <w:p w14:paraId="2A29146C" w14:textId="1A916C8B" w:rsidR="00AB3CDC" w:rsidRPr="00AB3CDC" w:rsidRDefault="00AB3CDC" w:rsidP="00E724BA">
      <w:pPr>
        <w:pStyle w:val="Paragraphedeliste"/>
        <w:numPr>
          <w:ilvl w:val="0"/>
          <w:numId w:val="17"/>
        </w:numPr>
        <w:jc w:val="both"/>
        <w:rPr>
          <w:lang w:val="en-US"/>
        </w:rPr>
      </w:pPr>
      <w:r w:rsidRPr="00AB3CDC">
        <w:rPr>
          <w:lang w:val="en-US"/>
        </w:rPr>
        <w:t xml:space="preserve">Change in the MDT of IBF to add the new DS of the </w:t>
      </w:r>
      <w:r>
        <w:rPr>
          <w:lang w:val="en-US"/>
        </w:rPr>
        <w:t>subsidiaries</w:t>
      </w:r>
      <w:r w:rsidRPr="00AB3CDC">
        <w:rPr>
          <w:lang w:val="en-US"/>
        </w:rPr>
        <w:t>.</w:t>
      </w:r>
    </w:p>
    <w:p w14:paraId="05013135" w14:textId="1EF76ABF" w:rsidR="00AB3CDC" w:rsidRPr="00AB3CDC" w:rsidRDefault="00AB3CDC" w:rsidP="00E724BA">
      <w:pPr>
        <w:jc w:val="both"/>
        <w:rPr>
          <w:lang w:val="en-US"/>
        </w:rPr>
      </w:pPr>
      <w:r>
        <w:rPr>
          <w:lang w:val="en-US"/>
        </w:rPr>
        <w:t>The management of the post-install is assured</w:t>
      </w:r>
      <w:r w:rsidRPr="00AB3CDC">
        <w:rPr>
          <w:lang w:val="en-US"/>
        </w:rPr>
        <w:t xml:space="preserve"> by the</w:t>
      </w:r>
      <w:r>
        <w:rPr>
          <w:lang w:val="en-US"/>
        </w:rPr>
        <w:t xml:space="preserve"> IT team </w:t>
      </w:r>
      <w:r w:rsidRPr="00AB3CDC">
        <w:rPr>
          <w:lang w:val="en-US"/>
        </w:rPr>
        <w:t xml:space="preserve">of </w:t>
      </w:r>
      <w:r>
        <w:rPr>
          <w:lang w:val="en-US"/>
        </w:rPr>
        <w:t>Russia</w:t>
      </w:r>
      <w:r w:rsidRPr="00AB3CDC">
        <w:rPr>
          <w:lang w:val="en-US"/>
        </w:rPr>
        <w:t>.</w:t>
      </w:r>
    </w:p>
    <w:p w14:paraId="19C95F30" w14:textId="77777777" w:rsidR="00AB3CDC" w:rsidRPr="00AB3CDC" w:rsidRDefault="00AB3CDC" w:rsidP="007010A7">
      <w:pPr>
        <w:spacing w:line="240" w:lineRule="auto"/>
        <w:jc w:val="both"/>
        <w:rPr>
          <w:lang w:val="en-US" w:eastAsia="ar-SA"/>
        </w:rPr>
      </w:pPr>
      <w:r w:rsidRPr="00AB3CDC">
        <w:rPr>
          <w:lang w:val="en-US" w:eastAsia="ar-SA"/>
        </w:rPr>
        <w:t>For Linux:</w:t>
      </w:r>
    </w:p>
    <w:p w14:paraId="5D55749D" w14:textId="736A32A2" w:rsidR="00AB3CDC" w:rsidRDefault="00AB3CDC" w:rsidP="00E724BA">
      <w:pPr>
        <w:jc w:val="both"/>
        <w:rPr>
          <w:lang w:val="en-US"/>
        </w:rPr>
      </w:pPr>
      <w:r w:rsidRPr="00AB3CDC">
        <w:rPr>
          <w:lang w:val="en-US"/>
        </w:rPr>
        <w:t xml:space="preserve">We use </w:t>
      </w:r>
      <w:r w:rsidR="00E724BA" w:rsidRPr="00AB3CDC">
        <w:rPr>
          <w:lang w:val="en-US"/>
        </w:rPr>
        <w:t xml:space="preserve">the </w:t>
      </w:r>
      <w:r w:rsidR="00E724BA">
        <w:rPr>
          <w:lang w:val="en-US"/>
        </w:rPr>
        <w:t>IBF Template by exporting it</w:t>
      </w:r>
      <w:r w:rsidRPr="00AB3CDC">
        <w:rPr>
          <w:lang w:val="en-US"/>
        </w:rPr>
        <w:t xml:space="preserve"> on</w:t>
      </w:r>
      <w:r w:rsidR="00E724BA">
        <w:rPr>
          <w:lang w:val="en-US"/>
        </w:rPr>
        <w:t xml:space="preserve"> the OVA format, then in the importing</w:t>
      </w:r>
      <w:r w:rsidRPr="00AB3CDC">
        <w:rPr>
          <w:lang w:val="en-US"/>
        </w:rPr>
        <w:t xml:space="preserve"> on the </w:t>
      </w:r>
      <w:r w:rsidR="00E724BA" w:rsidRPr="00AB3CDC">
        <w:rPr>
          <w:lang w:val="en-US"/>
        </w:rPr>
        <w:t>infra</w:t>
      </w:r>
      <w:r w:rsidR="00E724BA">
        <w:rPr>
          <w:lang w:val="en-US"/>
        </w:rPr>
        <w:t xml:space="preserve">structure </w:t>
      </w:r>
      <w:r w:rsidR="00E724BA" w:rsidRPr="00AB3CDC">
        <w:rPr>
          <w:lang w:val="en-US"/>
        </w:rPr>
        <w:t>of</w:t>
      </w:r>
      <w:r w:rsidRPr="00AB3CDC">
        <w:rPr>
          <w:lang w:val="en-US"/>
        </w:rPr>
        <w:t xml:space="preserve"> the</w:t>
      </w:r>
      <w:r w:rsidR="00E724BA">
        <w:rPr>
          <w:lang w:val="en-US"/>
        </w:rPr>
        <w:t xml:space="preserve"> instance cloud in Russia.</w:t>
      </w:r>
    </w:p>
    <w:p w14:paraId="4C256271" w14:textId="7A511540" w:rsidR="00230D50" w:rsidRDefault="00230D50" w:rsidP="00E724BA">
      <w:pPr>
        <w:jc w:val="both"/>
        <w:rPr>
          <w:lang w:val="en-US"/>
        </w:rPr>
      </w:pPr>
      <w:r w:rsidRPr="00230D50">
        <w:rPr>
          <w:lang w:val="en-US"/>
        </w:rPr>
        <w:t>The summary is in the diagram below: (we take an example of ROSBANK subsidiary)</w:t>
      </w:r>
    </w:p>
    <w:p w14:paraId="6CD3313B" w14:textId="5D8A8849" w:rsidR="00AB3CDC" w:rsidRDefault="00C37337" w:rsidP="009D448C">
      <w:pPr>
        <w:jc w:val="both"/>
        <w:rPr>
          <w:lang w:val="en-US"/>
        </w:rPr>
      </w:pPr>
      <w:r w:rsidRPr="00C37337">
        <w:rPr>
          <w:noProof/>
          <w:lang w:val="en-US"/>
        </w:rPr>
        <w:drawing>
          <wp:inline distT="0" distB="0" distL="0" distR="0" wp14:anchorId="7A6CFD49" wp14:editId="615FF024">
            <wp:extent cx="5760276" cy="4181475"/>
            <wp:effectExtent l="19050" t="19050" r="12065" b="9525"/>
            <wp:docPr id="15" name="Image 15" descr="D:\x164047\APS\Projets\Rosbank\Etude_prérequis\CIBLE 1\Architectures\AN\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x164047\APS\Projets\Rosbank\Etude_prérequis\CIBLE 1\Architectures\AN\Templa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39" cy="41830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913F7" w14:textId="77777777" w:rsidR="00971FBC" w:rsidRPr="00971FBC" w:rsidRDefault="00971FBC" w:rsidP="00971FBC">
      <w:pPr>
        <w:pStyle w:val="Titre3"/>
        <w:rPr>
          <w:lang w:val="en-US"/>
        </w:rPr>
      </w:pPr>
      <w:bookmarkStart w:id="50" w:name="_Toc493757563"/>
      <w:bookmarkStart w:id="51" w:name="_Toc498078780"/>
      <w:bookmarkStart w:id="52" w:name="_Toc498703999"/>
      <w:r w:rsidRPr="00BB53A2">
        <w:rPr>
          <w:lang w:val="en-US"/>
        </w:rPr>
        <w:lastRenderedPageBreak/>
        <w:t>Storage</w:t>
      </w:r>
      <w:bookmarkEnd w:id="50"/>
      <w:bookmarkEnd w:id="51"/>
      <w:bookmarkEnd w:id="52"/>
    </w:p>
    <w:p w14:paraId="096FD2F6" w14:textId="77777777" w:rsidR="00971FBC" w:rsidRPr="00971FBC" w:rsidRDefault="00971FBC" w:rsidP="00971FBC">
      <w:pPr>
        <w:rPr>
          <w:b/>
          <w:u w:val="single"/>
          <w:lang w:val="en-US" w:eastAsia="ar-SA"/>
        </w:rPr>
      </w:pPr>
      <w:r w:rsidRPr="00971FBC">
        <w:rPr>
          <w:b/>
          <w:u w:val="single"/>
          <w:lang w:val="en-US" w:eastAsia="ar-SA"/>
        </w:rPr>
        <w:t>Target:</w:t>
      </w:r>
    </w:p>
    <w:p w14:paraId="21FCCDF5" w14:textId="243CFDAB" w:rsidR="00971FBC" w:rsidRPr="00971FBC" w:rsidRDefault="00971FBC" w:rsidP="00971FBC">
      <w:pPr>
        <w:rPr>
          <w:lang w:val="en-US"/>
        </w:rPr>
      </w:pPr>
      <w:r>
        <w:rPr>
          <w:lang w:val="en-US"/>
        </w:rPr>
        <w:t>For this design</w:t>
      </w:r>
      <w:r w:rsidR="001C3471">
        <w:rPr>
          <w:lang w:val="en-US"/>
        </w:rPr>
        <w:t>,</w:t>
      </w:r>
      <w:r w:rsidRPr="00971FBC">
        <w:rPr>
          <w:lang w:val="en-US"/>
        </w:rPr>
        <w:t xml:space="preserve"> we need of:</w:t>
      </w:r>
    </w:p>
    <w:p w14:paraId="7A75F862" w14:textId="735798EC" w:rsidR="00971FBC" w:rsidRPr="00971FBC" w:rsidRDefault="001C3471" w:rsidP="00971FBC">
      <w:pPr>
        <w:pStyle w:val="Paragraphedeliste"/>
        <w:numPr>
          <w:ilvl w:val="0"/>
          <w:numId w:val="29"/>
        </w:numPr>
        <w:jc w:val="both"/>
        <w:rPr>
          <w:lang w:val="en-US" w:eastAsia="ar-SA"/>
        </w:rPr>
      </w:pPr>
      <w:r>
        <w:rPr>
          <w:lang w:val="en-US" w:eastAsia="ar-SA"/>
        </w:rPr>
        <w:t xml:space="preserve">Use of </w:t>
      </w:r>
      <w:r w:rsidRPr="00971FBC">
        <w:rPr>
          <w:lang w:val="en-US" w:eastAsia="ar-SA"/>
        </w:rPr>
        <w:t>the</w:t>
      </w:r>
      <w:r>
        <w:rPr>
          <w:lang w:val="en-US" w:eastAsia="ar-SA"/>
        </w:rPr>
        <w:t xml:space="preserve"> </w:t>
      </w:r>
      <w:r w:rsidR="00971FBC" w:rsidRPr="00971FBC">
        <w:rPr>
          <w:lang w:val="en-US" w:eastAsia="ar-SA"/>
        </w:rPr>
        <w:t>NUTANIX</w:t>
      </w:r>
      <w:r>
        <w:rPr>
          <w:lang w:val="en-US" w:eastAsia="ar-SA"/>
        </w:rPr>
        <w:t xml:space="preserve"> nod</w:t>
      </w:r>
      <w:r w:rsidR="00CA36DD">
        <w:rPr>
          <w:lang w:val="en-US" w:eastAsia="ar-SA"/>
        </w:rPr>
        <w:t>e</w:t>
      </w:r>
      <w:r>
        <w:rPr>
          <w:lang w:val="en-US" w:eastAsia="ar-SA"/>
        </w:rPr>
        <w:t xml:space="preserve">s </w:t>
      </w:r>
      <w:r w:rsidRPr="00971FBC">
        <w:rPr>
          <w:lang w:val="en-US" w:eastAsia="ar-SA"/>
        </w:rPr>
        <w:t>on</w:t>
      </w:r>
      <w:r w:rsidR="00971FBC" w:rsidRPr="00971FBC">
        <w:rPr>
          <w:lang w:val="en-US" w:eastAsia="ar-SA"/>
        </w:rPr>
        <w:t xml:space="preserve"> both Datacenter</w:t>
      </w:r>
      <w:r>
        <w:rPr>
          <w:lang w:val="en-US" w:eastAsia="ar-SA"/>
        </w:rPr>
        <w:t xml:space="preserve"> of Russia.</w:t>
      </w:r>
      <w:r w:rsidR="00971FBC" w:rsidRPr="00971FBC">
        <w:rPr>
          <w:lang w:val="en-US" w:eastAsia="ar-SA"/>
        </w:rPr>
        <w:t xml:space="preserve"> </w:t>
      </w:r>
    </w:p>
    <w:p w14:paraId="1AC6B347" w14:textId="3F4C4B13" w:rsidR="00971FBC" w:rsidRPr="00971FBC" w:rsidRDefault="00971FBC" w:rsidP="00971FBC">
      <w:pPr>
        <w:pStyle w:val="Paragraphedeliste"/>
        <w:numPr>
          <w:ilvl w:val="0"/>
          <w:numId w:val="29"/>
        </w:numPr>
        <w:jc w:val="both"/>
        <w:rPr>
          <w:lang w:val="en-US" w:eastAsia="ar-SA"/>
        </w:rPr>
      </w:pPr>
      <w:r w:rsidRPr="00971FBC">
        <w:rPr>
          <w:lang w:val="en-US" w:eastAsia="ar-SA"/>
        </w:rPr>
        <w:t xml:space="preserve">The deployment of </w:t>
      </w:r>
      <w:r w:rsidR="001B6587">
        <w:rPr>
          <w:lang w:val="en-US" w:eastAsia="ar-SA"/>
        </w:rPr>
        <w:t>the same version of NUTANIX OS</w:t>
      </w:r>
      <w:r w:rsidR="00A26605">
        <w:rPr>
          <w:lang w:val="en-US" w:eastAsia="ar-SA"/>
        </w:rPr>
        <w:t xml:space="preserve"> (</w:t>
      </w:r>
      <w:r w:rsidRPr="00971FBC">
        <w:rPr>
          <w:lang w:val="en-US" w:eastAsia="ar-SA"/>
        </w:rPr>
        <w:t>GTS</w:t>
      </w:r>
      <w:r w:rsidR="001B6587">
        <w:rPr>
          <w:lang w:val="en-US" w:eastAsia="ar-SA"/>
        </w:rPr>
        <w:t xml:space="preserve"> Paris</w:t>
      </w:r>
      <w:r w:rsidRPr="00971FBC">
        <w:rPr>
          <w:lang w:val="en-US" w:eastAsia="ar-SA"/>
        </w:rPr>
        <w:t xml:space="preserve">) on </w:t>
      </w:r>
      <w:r w:rsidR="00CA36DD" w:rsidRPr="00971FBC">
        <w:rPr>
          <w:lang w:val="en-US" w:eastAsia="ar-SA"/>
        </w:rPr>
        <w:t>each</w:t>
      </w:r>
      <w:r w:rsidR="00E148DB">
        <w:rPr>
          <w:lang w:val="en-US" w:eastAsia="ar-SA"/>
        </w:rPr>
        <w:t xml:space="preserve"> </w:t>
      </w:r>
      <w:r w:rsidR="00E66105">
        <w:rPr>
          <w:lang w:val="en-US" w:eastAsia="ar-SA"/>
        </w:rPr>
        <w:t>nod</w:t>
      </w:r>
      <w:r w:rsidR="00CA36DD">
        <w:rPr>
          <w:lang w:val="en-US" w:eastAsia="ar-SA"/>
        </w:rPr>
        <w:t>e</w:t>
      </w:r>
      <w:r w:rsidR="00A26605">
        <w:rPr>
          <w:lang w:val="en-US" w:eastAsia="ar-SA"/>
        </w:rPr>
        <w:t xml:space="preserve"> of the </w:t>
      </w:r>
      <w:r w:rsidR="007C77F9">
        <w:rPr>
          <w:lang w:val="en-US" w:eastAsia="ar-SA"/>
        </w:rPr>
        <w:t xml:space="preserve">Cloud </w:t>
      </w:r>
      <w:r w:rsidR="00A26605">
        <w:rPr>
          <w:lang w:val="en-US" w:eastAsia="ar-SA"/>
        </w:rPr>
        <w:t xml:space="preserve">infrastructure in Russia. </w:t>
      </w:r>
    </w:p>
    <w:p w14:paraId="53D85F04" w14:textId="41F369E4" w:rsidR="00971FBC" w:rsidRPr="00971FBC" w:rsidRDefault="00CA36DD" w:rsidP="00CA36DD">
      <w:pPr>
        <w:pStyle w:val="Paragraphedeliste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Use </w:t>
      </w:r>
      <w:r w:rsidRPr="00CA36DD">
        <w:rPr>
          <w:lang w:val="en-US"/>
        </w:rPr>
        <w:t>native DR and replication capabilities</w:t>
      </w:r>
      <w:r>
        <w:rPr>
          <w:lang w:val="en-US"/>
        </w:rPr>
        <w:t xml:space="preserve"> of Nutanix</w:t>
      </w:r>
      <w:r w:rsidRPr="00CA36DD">
        <w:rPr>
          <w:lang w:val="en-US"/>
        </w:rPr>
        <w:t xml:space="preserve"> to provide an Asynchronous Replication service between</w:t>
      </w:r>
      <w:r>
        <w:rPr>
          <w:lang w:val="en-US"/>
        </w:rPr>
        <w:t xml:space="preserve"> </w:t>
      </w:r>
      <w:r w:rsidRPr="00971FBC">
        <w:rPr>
          <w:lang w:val="en-US"/>
        </w:rPr>
        <w:t>both Datacenter</w:t>
      </w:r>
      <w:r w:rsidR="007C77F9">
        <w:rPr>
          <w:lang w:val="en-US"/>
        </w:rPr>
        <w:t>s</w:t>
      </w:r>
      <w:r>
        <w:rPr>
          <w:lang w:val="en-US"/>
        </w:rPr>
        <w:t xml:space="preserve"> in Russia for production environment. </w:t>
      </w:r>
      <w:r w:rsidRPr="00CA36DD">
        <w:rPr>
          <w:lang w:val="en-US"/>
        </w:rPr>
        <w:t xml:space="preserve"> </w:t>
      </w:r>
    </w:p>
    <w:p w14:paraId="2EC20D72" w14:textId="1299C5B8" w:rsidR="00971FBC" w:rsidRPr="00971FBC" w:rsidRDefault="00971FBC" w:rsidP="00971FBC">
      <w:pPr>
        <w:pStyle w:val="Paragraphedeliste"/>
        <w:numPr>
          <w:ilvl w:val="0"/>
          <w:numId w:val="29"/>
        </w:numPr>
        <w:jc w:val="both"/>
        <w:rPr>
          <w:lang w:val="en-US"/>
        </w:rPr>
      </w:pPr>
      <w:r w:rsidRPr="00971FBC">
        <w:rPr>
          <w:lang w:val="en-US"/>
        </w:rPr>
        <w:t xml:space="preserve">On every </w:t>
      </w:r>
      <w:r w:rsidR="00CA36DD">
        <w:rPr>
          <w:lang w:val="en-US"/>
        </w:rPr>
        <w:t>Datacenter</w:t>
      </w:r>
      <w:r w:rsidRPr="00971FBC">
        <w:rPr>
          <w:lang w:val="en-US"/>
        </w:rPr>
        <w:t xml:space="preserve"> of </w:t>
      </w:r>
      <w:r w:rsidR="00CA36DD" w:rsidRPr="00971FBC">
        <w:rPr>
          <w:lang w:val="en-US"/>
        </w:rPr>
        <w:t>Russia,</w:t>
      </w:r>
      <w:r w:rsidRPr="00971FBC">
        <w:rPr>
          <w:lang w:val="en-US"/>
        </w:rPr>
        <w:t xml:space="preserve"> we are going </w:t>
      </w:r>
      <w:r w:rsidR="00CA36DD">
        <w:rPr>
          <w:lang w:val="en-US"/>
        </w:rPr>
        <w:t xml:space="preserve">to deploy </w:t>
      </w:r>
      <w:r w:rsidR="00CA36DD" w:rsidRPr="00971FBC">
        <w:rPr>
          <w:lang w:val="en-US"/>
        </w:rPr>
        <w:t>a</w:t>
      </w:r>
      <w:r w:rsidRPr="00971FBC">
        <w:rPr>
          <w:lang w:val="en-US"/>
        </w:rPr>
        <w:t xml:space="preserve"> POD of the production with a clust</w:t>
      </w:r>
      <w:r w:rsidR="00CA36DD">
        <w:rPr>
          <w:lang w:val="en-US"/>
        </w:rPr>
        <w:t xml:space="preserve">er of the resources constituted </w:t>
      </w:r>
      <w:r w:rsidRPr="00971FBC">
        <w:rPr>
          <w:lang w:val="en-US"/>
        </w:rPr>
        <w:t>of:</w:t>
      </w:r>
    </w:p>
    <w:p w14:paraId="658AA4F4" w14:textId="77777777" w:rsidR="00971FBC" w:rsidRPr="00971FBC" w:rsidRDefault="00971FBC" w:rsidP="00971FBC">
      <w:pPr>
        <w:pStyle w:val="Paragraphedeliste"/>
        <w:jc w:val="both"/>
        <w:rPr>
          <w:lang w:val="en-US"/>
        </w:rPr>
      </w:pPr>
      <w:r w:rsidRPr="00971FBC">
        <w:rPr>
          <w:lang w:val="en-US"/>
        </w:rPr>
        <w:t xml:space="preserve">                                                    </w:t>
      </w:r>
    </w:p>
    <w:p w14:paraId="12E71CFB" w14:textId="37DDA149" w:rsidR="00971FBC" w:rsidRDefault="00971FBC" w:rsidP="00971FBC">
      <w:pPr>
        <w:pStyle w:val="Paragraphedeliste"/>
        <w:numPr>
          <w:ilvl w:val="0"/>
          <w:numId w:val="37"/>
        </w:numPr>
        <w:jc w:val="both"/>
        <w:rPr>
          <w:lang w:val="en-US"/>
        </w:rPr>
      </w:pPr>
      <w:r w:rsidRPr="00971FBC">
        <w:rPr>
          <w:lang w:val="en-US"/>
        </w:rPr>
        <w:t xml:space="preserve">3 </w:t>
      </w:r>
      <w:r w:rsidR="00801134">
        <w:rPr>
          <w:lang w:val="en-US"/>
        </w:rPr>
        <w:t xml:space="preserve">nodes </w:t>
      </w:r>
      <w:r w:rsidRPr="00971FBC">
        <w:rPr>
          <w:lang w:val="en-US"/>
        </w:rPr>
        <w:t>for the</w:t>
      </w:r>
      <w:r w:rsidR="00801134">
        <w:rPr>
          <w:lang w:val="en-US"/>
        </w:rPr>
        <w:t xml:space="preserve"> resource</w:t>
      </w:r>
      <w:r w:rsidRPr="00971FBC">
        <w:rPr>
          <w:lang w:val="en-US"/>
        </w:rPr>
        <w:t xml:space="preserve"> cluster of </w:t>
      </w:r>
      <w:r w:rsidR="00801134" w:rsidRPr="00971FBC">
        <w:rPr>
          <w:lang w:val="en-US"/>
        </w:rPr>
        <w:t xml:space="preserve">the </w:t>
      </w:r>
      <w:r w:rsidR="00801134">
        <w:rPr>
          <w:lang w:val="en-US"/>
        </w:rPr>
        <w:t xml:space="preserve">production </w:t>
      </w:r>
      <w:r w:rsidRPr="00971FBC">
        <w:rPr>
          <w:lang w:val="en-US"/>
        </w:rPr>
        <w:t>POD.</w:t>
      </w:r>
    </w:p>
    <w:p w14:paraId="4C813274" w14:textId="77777777" w:rsidR="00801134" w:rsidRPr="00971FBC" w:rsidRDefault="00801134" w:rsidP="00801134">
      <w:pPr>
        <w:pStyle w:val="Paragraphedeliste"/>
        <w:ind w:left="2333"/>
        <w:jc w:val="both"/>
        <w:rPr>
          <w:lang w:val="en-US"/>
        </w:rPr>
      </w:pPr>
    </w:p>
    <w:p w14:paraId="474F71B8" w14:textId="09AA8930" w:rsidR="00971FBC" w:rsidRPr="00971FBC" w:rsidRDefault="00971FBC" w:rsidP="00971FBC">
      <w:pPr>
        <w:pStyle w:val="Paragraphedeliste"/>
        <w:numPr>
          <w:ilvl w:val="0"/>
          <w:numId w:val="29"/>
        </w:numPr>
        <w:jc w:val="both"/>
        <w:rPr>
          <w:lang w:val="en-US"/>
        </w:rPr>
      </w:pPr>
      <w:r w:rsidRPr="00971FBC">
        <w:rPr>
          <w:lang w:val="en-US"/>
        </w:rPr>
        <w:t xml:space="preserve">The configuration of </w:t>
      </w:r>
      <w:r w:rsidR="00801134">
        <w:rPr>
          <w:lang w:val="en-US"/>
        </w:rPr>
        <w:t>nodes</w:t>
      </w:r>
      <w:r w:rsidRPr="00971FBC">
        <w:rPr>
          <w:lang w:val="en-US"/>
        </w:rPr>
        <w:t xml:space="preserve"> is the following one:</w:t>
      </w:r>
    </w:p>
    <w:p w14:paraId="4DCA83F3" w14:textId="77777777" w:rsidR="00971FBC" w:rsidRPr="00971FBC" w:rsidRDefault="00971FBC" w:rsidP="00971FBC">
      <w:pPr>
        <w:pStyle w:val="Paragraphedeliste"/>
        <w:jc w:val="both"/>
        <w:rPr>
          <w:lang w:val="en-US"/>
        </w:rPr>
      </w:pPr>
    </w:p>
    <w:p w14:paraId="6D34CE87" w14:textId="77777777" w:rsidR="00971FBC" w:rsidRPr="00271417" w:rsidRDefault="00971FBC" w:rsidP="00971FBC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DELL XC630-10</w:t>
      </w:r>
    </w:p>
    <w:p w14:paraId="1DE3F54D" w14:textId="77777777" w:rsidR="00971FBC" w:rsidRPr="00271417" w:rsidRDefault="00971FBC" w:rsidP="00971FBC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Intel Xeon E5-2690v4 (2,6GHz, 14C, Hide 35Mo, 9,6GT / QPI, 135W)</w:t>
      </w:r>
    </w:p>
    <w:p w14:paraId="4D463FF2" w14:textId="3E6799A4" w:rsidR="00971FBC" w:rsidRDefault="00971FBC" w:rsidP="00971FBC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Intel Xeon E5-2690v4 (2,6GHz, 14C, Hide 35Mo, 9,6GT / QPI, 135W)</w:t>
      </w:r>
    </w:p>
    <w:p w14:paraId="2434F410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16x 32Go RDIMM, 2133MT/, Dual Rank, x4</w:t>
      </w:r>
    </w:p>
    <w:p w14:paraId="1E83DEA2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16Go, Card(Map) SD for IDSDM</w:t>
      </w:r>
    </w:p>
    <w:p w14:paraId="4400B801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Record(Disk) 64Go SSDR SATA-DOM</w:t>
      </w:r>
    </w:p>
    <w:p w14:paraId="6A9FDF51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2x Records(Disks) Hot Plug 800GB Solid State Drive SATA Mid Endurance 2.5in Hot-plug Drive</w:t>
      </w:r>
    </w:p>
    <w:p w14:paraId="12472848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 xml:space="preserve">8x Discs </w:t>
      </w:r>
      <w:proofErr w:type="gramStart"/>
      <w:r w:rsidRPr="00271417">
        <w:rPr>
          <w:lang w:val="en-US"/>
        </w:rPr>
        <w:t>hard</w:t>
      </w:r>
      <w:proofErr w:type="gramEnd"/>
      <w:r w:rsidRPr="00271417">
        <w:rPr>
          <w:lang w:val="en-US"/>
        </w:rPr>
        <w:t xml:space="preserve"> Hot Plug 2To NL-SAS 12Gbit / 512th 7200tr / min 2,5 thumbs(inches), 13G</w:t>
      </w:r>
    </w:p>
    <w:p w14:paraId="4EE0FD50" w14:textId="77777777" w:rsidR="00EB3E49" w:rsidRPr="00271417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271417">
        <w:rPr>
          <w:lang w:val="en-US"/>
        </w:rPr>
        <w:t>1x PERC H730 raid(trek) controller, 1Go NV Hides</w:t>
      </w:r>
    </w:p>
    <w:p w14:paraId="2862D7E1" w14:textId="77777777" w:rsidR="00EB3E49" w:rsidRPr="00EB3E49" w:rsidRDefault="00EB3E49" w:rsidP="00EB3E49">
      <w:pPr>
        <w:pStyle w:val="Paragraphedeliste"/>
        <w:numPr>
          <w:ilvl w:val="0"/>
          <w:numId w:val="44"/>
        </w:numPr>
        <w:ind w:left="1985" w:hanging="284"/>
        <w:rPr>
          <w:lang w:val="en-US"/>
        </w:rPr>
      </w:pPr>
      <w:r w:rsidRPr="00EB3E49">
        <w:rPr>
          <w:lang w:val="en-US"/>
        </w:rPr>
        <w:t>1x Card(Map) network girl Intel X520, Doubles port(bearing), 10Gb, 1GbE, DA / SFP +, I350 DP</w:t>
      </w:r>
    </w:p>
    <w:p w14:paraId="14C9BC3F" w14:textId="1CA4D610" w:rsidR="00EB3E49" w:rsidRDefault="00EB3E49" w:rsidP="00EB3E49">
      <w:pPr>
        <w:pStyle w:val="Paragraphedeliste"/>
        <w:numPr>
          <w:ilvl w:val="0"/>
          <w:numId w:val="44"/>
        </w:numPr>
        <w:ind w:left="1985" w:hanging="284"/>
      </w:pPr>
      <w:r w:rsidRPr="00271417">
        <w:t>1x iDRAC8 Enterprise</w:t>
      </w:r>
    </w:p>
    <w:p w14:paraId="7AB4DF14" w14:textId="7D01CAEF" w:rsidR="00F235B5" w:rsidRPr="00F235B5" w:rsidRDefault="00F235B5" w:rsidP="00F235B5">
      <w:pPr>
        <w:rPr>
          <w:lang w:val="en-US"/>
        </w:rPr>
      </w:pPr>
      <w:r w:rsidRPr="008670D2">
        <w:rPr>
          <w:lang w:val="en-US"/>
        </w:rPr>
        <w:t xml:space="preserve">The summary is in the </w:t>
      </w:r>
      <w:r>
        <w:rPr>
          <w:lang w:val="en-US"/>
        </w:rPr>
        <w:t xml:space="preserve">diagrams </w:t>
      </w:r>
      <w:r w:rsidRPr="008670D2">
        <w:rPr>
          <w:lang w:val="en-US"/>
        </w:rPr>
        <w:t>below</w:t>
      </w:r>
    </w:p>
    <w:p w14:paraId="277E05B7" w14:textId="21AB0D95" w:rsidR="00EB3E49" w:rsidRDefault="00F235B5" w:rsidP="00EB3E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88199" wp14:editId="29439B56">
            <wp:extent cx="5753735" cy="38296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DDF8" w14:textId="39E61DD3" w:rsidR="00BB79F8" w:rsidRDefault="00BB79F8" w:rsidP="00EB3E49">
      <w:pPr>
        <w:rPr>
          <w:lang w:val="en-US"/>
        </w:rPr>
      </w:pPr>
    </w:p>
    <w:p w14:paraId="4C130B3B" w14:textId="4041CA6C" w:rsidR="00BB79F8" w:rsidRDefault="00F235B5" w:rsidP="00EB3E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12A922" wp14:editId="16BBDE09">
            <wp:extent cx="5759450" cy="38538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5F1B" w14:textId="34565704" w:rsidR="00BB79F8" w:rsidRDefault="00BB79F8" w:rsidP="00EB3E49">
      <w:pPr>
        <w:rPr>
          <w:lang w:val="en-US"/>
        </w:rPr>
      </w:pPr>
    </w:p>
    <w:p w14:paraId="37FD0FD9" w14:textId="6F45B68E" w:rsidR="008A5DFD" w:rsidRPr="008A5DFD" w:rsidRDefault="008A5DFD" w:rsidP="008A5DFD">
      <w:pPr>
        <w:rPr>
          <w:rFonts w:eastAsia="Times New Roman" w:cs="Times New Roman"/>
          <w:bCs/>
          <w:color w:val="365F91" w:themeColor="accent1" w:themeShade="BF"/>
          <w:kern w:val="32"/>
          <w:sz w:val="24"/>
          <w:szCs w:val="24"/>
          <w:lang w:val="en-US" w:eastAsia="ar-SA"/>
        </w:rPr>
      </w:pPr>
      <w:r w:rsidRPr="008A5DFD">
        <w:rPr>
          <w:rFonts w:eastAsia="Times New Roman" w:cs="Times New Roman"/>
          <w:bCs/>
          <w:color w:val="365F91" w:themeColor="accent1" w:themeShade="BF"/>
          <w:kern w:val="32"/>
          <w:sz w:val="24"/>
          <w:szCs w:val="24"/>
          <w:lang w:val="en-US" w:eastAsia="ar-SA"/>
        </w:rPr>
        <w:lastRenderedPageBreak/>
        <w:t xml:space="preserve">Infrastructure of </w:t>
      </w:r>
      <w:r w:rsidR="00CF07CD">
        <w:rPr>
          <w:rFonts w:eastAsia="Times New Roman" w:cs="Times New Roman"/>
          <w:bCs/>
          <w:color w:val="365F91" w:themeColor="accent1" w:themeShade="BF"/>
          <w:kern w:val="32"/>
          <w:sz w:val="24"/>
          <w:szCs w:val="24"/>
          <w:lang w:val="en-US" w:eastAsia="ar-SA"/>
        </w:rPr>
        <w:t>compute</w:t>
      </w:r>
      <w:r w:rsidRPr="008A5DFD">
        <w:rPr>
          <w:rFonts w:eastAsia="Times New Roman" w:cs="Times New Roman"/>
          <w:bCs/>
          <w:color w:val="365F91" w:themeColor="accent1" w:themeShade="BF"/>
          <w:kern w:val="32"/>
          <w:sz w:val="24"/>
          <w:szCs w:val="24"/>
          <w:lang w:val="en-US" w:eastAsia="ar-SA"/>
        </w:rPr>
        <w:t>:</w:t>
      </w:r>
    </w:p>
    <w:p w14:paraId="0255D546" w14:textId="77777777" w:rsidR="008A5DFD" w:rsidRPr="00422354" w:rsidRDefault="008A5DFD" w:rsidP="008A5DFD">
      <w:pPr>
        <w:rPr>
          <w:b/>
          <w:u w:val="single"/>
          <w:lang w:val="en-US" w:eastAsia="ar-SA"/>
        </w:rPr>
      </w:pPr>
      <w:r w:rsidRPr="00422354">
        <w:rPr>
          <w:b/>
          <w:u w:val="single"/>
          <w:lang w:val="en-US" w:eastAsia="ar-SA"/>
        </w:rPr>
        <w:t>Target:</w:t>
      </w:r>
    </w:p>
    <w:p w14:paraId="31E37EF3" w14:textId="46A8072B" w:rsidR="008A5DFD" w:rsidRPr="00422354" w:rsidRDefault="00380A76" w:rsidP="00B41931">
      <w:pPr>
        <w:jc w:val="both"/>
        <w:rPr>
          <w:lang w:val="en-US"/>
        </w:rPr>
      </w:pPr>
      <w:r w:rsidRPr="00422354">
        <w:rPr>
          <w:lang w:val="en-US"/>
        </w:rPr>
        <w:t xml:space="preserve">For this </w:t>
      </w:r>
      <w:r w:rsidR="00422354" w:rsidRPr="00422354">
        <w:rPr>
          <w:lang w:val="en-US"/>
        </w:rPr>
        <w:t>design, we</w:t>
      </w:r>
      <w:r w:rsidR="008A5DFD" w:rsidRPr="00422354">
        <w:rPr>
          <w:lang w:val="en-US"/>
        </w:rPr>
        <w:t xml:space="preserve"> need of:</w:t>
      </w:r>
    </w:p>
    <w:p w14:paraId="7F8A03AC" w14:textId="757DB8BE" w:rsidR="008A5DFD" w:rsidRPr="00422354" w:rsidRDefault="008A5DFD" w:rsidP="00B41931">
      <w:pPr>
        <w:jc w:val="both"/>
        <w:rPr>
          <w:lang w:val="en-US"/>
        </w:rPr>
      </w:pPr>
      <w:r w:rsidRPr="00422354">
        <w:rPr>
          <w:lang w:val="en-US"/>
        </w:rPr>
        <w:t xml:space="preserve">On every Datacenter of </w:t>
      </w:r>
      <w:r w:rsidR="00422354" w:rsidRPr="00422354">
        <w:rPr>
          <w:lang w:val="en-US"/>
        </w:rPr>
        <w:t>Russia,</w:t>
      </w:r>
      <w:r w:rsidRPr="00422354">
        <w:rPr>
          <w:lang w:val="en-US"/>
        </w:rPr>
        <w:t xml:space="preserve"> we are going to </w:t>
      </w:r>
      <w:r w:rsidR="00422354" w:rsidRPr="00422354">
        <w:rPr>
          <w:lang w:val="en-US"/>
        </w:rPr>
        <w:t>deployed</w:t>
      </w:r>
      <w:r w:rsidRPr="00422354">
        <w:rPr>
          <w:lang w:val="en-US"/>
        </w:rPr>
        <w:t xml:space="preserve"> a</w:t>
      </w:r>
      <w:r w:rsidR="00422354" w:rsidRPr="00422354">
        <w:rPr>
          <w:lang w:val="en-US"/>
        </w:rPr>
        <w:t xml:space="preserve"> production POD</w:t>
      </w:r>
      <w:r w:rsidRPr="00422354">
        <w:rPr>
          <w:lang w:val="en-US"/>
        </w:rPr>
        <w:t xml:space="preserve"> for the</w:t>
      </w:r>
      <w:r w:rsidR="00422354" w:rsidRPr="00422354">
        <w:rPr>
          <w:lang w:val="en-US"/>
        </w:rPr>
        <w:t xml:space="preserve"> </w:t>
      </w:r>
      <w:r w:rsidR="006F2C3E" w:rsidRPr="00422354">
        <w:rPr>
          <w:lang w:val="en-US"/>
        </w:rPr>
        <w:t>resource cluster</w:t>
      </w:r>
      <w:r w:rsidRPr="00422354">
        <w:rPr>
          <w:lang w:val="en-US"/>
        </w:rPr>
        <w:t xml:space="preserve"> </w:t>
      </w:r>
      <w:r w:rsidR="00422354" w:rsidRPr="00422354">
        <w:rPr>
          <w:lang w:val="en-US"/>
        </w:rPr>
        <w:t>constitute</w:t>
      </w:r>
      <w:r w:rsidRPr="00422354">
        <w:rPr>
          <w:lang w:val="en-US"/>
        </w:rPr>
        <w:t xml:space="preserve"> of:</w:t>
      </w:r>
    </w:p>
    <w:p w14:paraId="6CBBD4B1" w14:textId="75C89C75" w:rsidR="008A5DFD" w:rsidRPr="00422354" w:rsidRDefault="00422354" w:rsidP="00B41931">
      <w:pPr>
        <w:pStyle w:val="Paragraphedeliste"/>
        <w:numPr>
          <w:ilvl w:val="0"/>
          <w:numId w:val="36"/>
        </w:numPr>
        <w:jc w:val="both"/>
        <w:rPr>
          <w:lang w:val="en-US"/>
        </w:rPr>
      </w:pPr>
      <w:r w:rsidRPr="00422354">
        <w:rPr>
          <w:lang w:val="en-US"/>
        </w:rPr>
        <w:t xml:space="preserve">3 </w:t>
      </w:r>
      <w:r>
        <w:rPr>
          <w:lang w:val="en-US"/>
        </w:rPr>
        <w:t xml:space="preserve">compute </w:t>
      </w:r>
      <w:r w:rsidRPr="00422354">
        <w:rPr>
          <w:lang w:val="en-US"/>
        </w:rPr>
        <w:t xml:space="preserve">nodes of </w:t>
      </w:r>
      <w:r>
        <w:rPr>
          <w:lang w:val="en-US"/>
        </w:rPr>
        <w:t>NUTANIX</w:t>
      </w:r>
      <w:r w:rsidR="008A5DFD" w:rsidRPr="00422354">
        <w:rPr>
          <w:lang w:val="en-US"/>
        </w:rPr>
        <w:t>.</w:t>
      </w:r>
    </w:p>
    <w:p w14:paraId="7CDB8A33" w14:textId="733CF942" w:rsidR="008A5DFD" w:rsidRPr="00422354" w:rsidRDefault="008A5DFD" w:rsidP="00B41931">
      <w:pPr>
        <w:jc w:val="both"/>
        <w:rPr>
          <w:lang w:val="en-US"/>
        </w:rPr>
      </w:pPr>
      <w:r w:rsidRPr="00422354">
        <w:rPr>
          <w:lang w:val="en-US"/>
        </w:rPr>
        <w:t xml:space="preserve">On </w:t>
      </w:r>
      <w:r w:rsidR="00422354" w:rsidRPr="00422354">
        <w:rPr>
          <w:lang w:val="en-US"/>
        </w:rPr>
        <w:t xml:space="preserve">every </w:t>
      </w:r>
      <w:r w:rsidR="00422354">
        <w:rPr>
          <w:lang w:val="en-US"/>
        </w:rPr>
        <w:t>compute node,</w:t>
      </w:r>
      <w:r w:rsidRPr="00422354">
        <w:rPr>
          <w:lang w:val="en-US"/>
        </w:rPr>
        <w:t xml:space="preserve"> </w:t>
      </w:r>
      <w:r w:rsidR="00422354">
        <w:rPr>
          <w:lang w:val="en-US"/>
        </w:rPr>
        <w:t xml:space="preserve">we install </w:t>
      </w:r>
      <w:r w:rsidRPr="00422354">
        <w:rPr>
          <w:lang w:val="en-US"/>
        </w:rPr>
        <w:t>VMware ESXI 6.5.</w:t>
      </w:r>
    </w:p>
    <w:p w14:paraId="0D51C921" w14:textId="57CFE4A1" w:rsidR="008A5DFD" w:rsidRPr="00422354" w:rsidRDefault="008A5DFD" w:rsidP="00B41931">
      <w:pPr>
        <w:jc w:val="both"/>
        <w:rPr>
          <w:lang w:val="en-US"/>
        </w:rPr>
      </w:pPr>
      <w:r w:rsidRPr="00422354">
        <w:rPr>
          <w:lang w:val="en-US"/>
        </w:rPr>
        <w:t xml:space="preserve">A </w:t>
      </w:r>
      <w:proofErr w:type="spellStart"/>
      <w:r w:rsidRPr="00422354">
        <w:rPr>
          <w:lang w:val="en-US"/>
        </w:rPr>
        <w:t>VCenter</w:t>
      </w:r>
      <w:proofErr w:type="spellEnd"/>
      <w:r w:rsidRPr="00422354">
        <w:rPr>
          <w:lang w:val="en-US"/>
        </w:rPr>
        <w:t xml:space="preserve"> will be </w:t>
      </w:r>
      <w:r w:rsidR="006F2C3E">
        <w:rPr>
          <w:lang w:val="en-US"/>
        </w:rPr>
        <w:t xml:space="preserve">deployed </w:t>
      </w:r>
      <w:r w:rsidR="006F2C3E" w:rsidRPr="00422354">
        <w:rPr>
          <w:lang w:val="en-US"/>
        </w:rPr>
        <w:t>on</w:t>
      </w:r>
      <w:r w:rsidR="006F2C3E">
        <w:rPr>
          <w:lang w:val="en-US"/>
        </w:rPr>
        <w:t xml:space="preserve"> every Datacenter to manage </w:t>
      </w:r>
      <w:r w:rsidR="006F2C3E" w:rsidRPr="00422354">
        <w:rPr>
          <w:lang w:val="en-US"/>
        </w:rPr>
        <w:t>the</w:t>
      </w:r>
      <w:r w:rsidRPr="00422354">
        <w:rPr>
          <w:lang w:val="en-US"/>
        </w:rPr>
        <w:t xml:space="preserve"> local resources of the cluster. (That is in the dedicated management</w:t>
      </w:r>
      <w:r w:rsidR="006F2C3E">
        <w:rPr>
          <w:lang w:val="en-US"/>
        </w:rPr>
        <w:t xml:space="preserve"> </w:t>
      </w:r>
      <w:r w:rsidR="00187808">
        <w:rPr>
          <w:lang w:val="en-US"/>
        </w:rPr>
        <w:t>cluster,</w:t>
      </w:r>
      <w:r w:rsidRPr="00422354">
        <w:rPr>
          <w:lang w:val="en-US"/>
        </w:rPr>
        <w:t xml:space="preserve"> either in </w:t>
      </w:r>
      <w:r w:rsidR="00187808" w:rsidRPr="00422354">
        <w:rPr>
          <w:lang w:val="en-US"/>
        </w:rPr>
        <w:t xml:space="preserve">the </w:t>
      </w:r>
      <w:r w:rsidR="00187808">
        <w:rPr>
          <w:lang w:val="en-US"/>
        </w:rPr>
        <w:t>existing</w:t>
      </w:r>
      <w:r w:rsidR="006F2C3E">
        <w:rPr>
          <w:lang w:val="en-US"/>
        </w:rPr>
        <w:t xml:space="preserve"> virtualization </w:t>
      </w:r>
      <w:r w:rsidRPr="00422354">
        <w:rPr>
          <w:lang w:val="en-US"/>
        </w:rPr>
        <w:t>infrastructure with a SGNA</w:t>
      </w:r>
      <w:r w:rsidR="006F2C3E">
        <w:rPr>
          <w:lang w:val="en-US"/>
        </w:rPr>
        <w:t xml:space="preserve"> </w:t>
      </w:r>
      <w:r w:rsidR="006F2C3E" w:rsidRPr="00422354">
        <w:rPr>
          <w:lang w:val="en-US"/>
        </w:rPr>
        <w:t>path</w:t>
      </w:r>
      <w:r w:rsidRPr="00422354">
        <w:rPr>
          <w:lang w:val="en-US"/>
        </w:rPr>
        <w:t>).</w:t>
      </w:r>
    </w:p>
    <w:p w14:paraId="159DC18B" w14:textId="6CBC5F58" w:rsidR="008A5DFD" w:rsidRPr="00422354" w:rsidRDefault="008A5DFD" w:rsidP="008A5DFD">
      <w:pPr>
        <w:rPr>
          <w:lang w:val="en-US"/>
        </w:rPr>
      </w:pPr>
      <w:r w:rsidRPr="00422354">
        <w:rPr>
          <w:lang w:val="en-US"/>
        </w:rPr>
        <w:t>An</w:t>
      </w:r>
      <w:r w:rsidR="0046233E">
        <w:rPr>
          <w:lang w:val="en-US"/>
        </w:rPr>
        <w:t xml:space="preserve"> administrator </w:t>
      </w:r>
      <w:r w:rsidR="0046233E" w:rsidRPr="00422354">
        <w:rPr>
          <w:lang w:val="en-US"/>
        </w:rPr>
        <w:t>account</w:t>
      </w:r>
      <w:r w:rsidRPr="00422354">
        <w:rPr>
          <w:lang w:val="en-US"/>
        </w:rPr>
        <w:t xml:space="preserve"> wil</w:t>
      </w:r>
      <w:r w:rsidR="0046233E">
        <w:rPr>
          <w:lang w:val="en-US"/>
        </w:rPr>
        <w:t xml:space="preserve">l be created for the cloud team </w:t>
      </w:r>
      <w:r w:rsidRPr="00422354">
        <w:rPr>
          <w:lang w:val="en-US"/>
        </w:rPr>
        <w:t>of GTS</w:t>
      </w:r>
      <w:r w:rsidR="0046233E">
        <w:rPr>
          <w:lang w:val="en-US"/>
        </w:rPr>
        <w:t xml:space="preserve"> (Paris)</w:t>
      </w:r>
      <w:r w:rsidRPr="00422354">
        <w:rPr>
          <w:lang w:val="en-US"/>
        </w:rPr>
        <w:t xml:space="preserve"> on the </w:t>
      </w:r>
      <w:proofErr w:type="spellStart"/>
      <w:r w:rsidRPr="00422354">
        <w:rPr>
          <w:lang w:val="en-US"/>
        </w:rPr>
        <w:t>VCenter</w:t>
      </w:r>
      <w:proofErr w:type="spellEnd"/>
      <w:r w:rsidRPr="00422354">
        <w:rPr>
          <w:lang w:val="en-US"/>
        </w:rPr>
        <w:t xml:space="preserve"> of the </w:t>
      </w:r>
      <w:r w:rsidR="00187808">
        <w:rPr>
          <w:lang w:val="en-US"/>
        </w:rPr>
        <w:t xml:space="preserve">Cloud of Russia, for </w:t>
      </w:r>
      <w:r w:rsidR="00B41931">
        <w:rPr>
          <w:lang w:val="en-US"/>
        </w:rPr>
        <w:t>the support reason</w:t>
      </w:r>
      <w:r w:rsidR="00187808">
        <w:rPr>
          <w:lang w:val="en-US"/>
        </w:rPr>
        <w:t>.</w:t>
      </w:r>
    </w:p>
    <w:p w14:paraId="6016C111" w14:textId="155E05E0" w:rsidR="008A5DFD" w:rsidRDefault="00735F75" w:rsidP="008A5DFD">
      <w:pPr>
        <w:rPr>
          <w:lang w:val="en-US"/>
        </w:rPr>
      </w:pPr>
      <w:r>
        <w:rPr>
          <w:lang w:val="en-US"/>
        </w:rPr>
        <w:t xml:space="preserve">An account of service </w:t>
      </w:r>
      <w:r w:rsidR="008A5DFD" w:rsidRPr="00422354">
        <w:rPr>
          <w:lang w:val="en-US"/>
        </w:rPr>
        <w:t xml:space="preserve">will be created for the Proxy Agent of the </w:t>
      </w:r>
      <w:r>
        <w:rPr>
          <w:lang w:val="en-US"/>
        </w:rPr>
        <w:t>VRA suite to be able to pilot</w:t>
      </w:r>
      <w:r w:rsidR="008A5DFD" w:rsidRPr="00422354">
        <w:rPr>
          <w:lang w:val="en-US"/>
        </w:rPr>
        <w:t xml:space="preserve"> the </w:t>
      </w:r>
      <w:proofErr w:type="spellStart"/>
      <w:r w:rsidR="008A5DFD" w:rsidRPr="00422354">
        <w:rPr>
          <w:lang w:val="en-US"/>
        </w:rPr>
        <w:t>vCenter</w:t>
      </w:r>
      <w:proofErr w:type="spellEnd"/>
      <w:r w:rsidR="008A5DFD" w:rsidRPr="00422354">
        <w:rPr>
          <w:lang w:val="en-US"/>
        </w:rPr>
        <w:t>.</w:t>
      </w:r>
    </w:p>
    <w:p w14:paraId="5355FFD1" w14:textId="18D7454D" w:rsidR="00244236" w:rsidRPr="00244236" w:rsidRDefault="00244236" w:rsidP="00244236">
      <w:pPr>
        <w:rPr>
          <w:lang w:val="en-US"/>
        </w:rPr>
      </w:pPr>
      <w:r>
        <w:rPr>
          <w:lang w:val="en-US"/>
        </w:rPr>
        <w:t>The summary is in the diagram</w:t>
      </w:r>
      <w:r w:rsidRPr="00244236">
        <w:rPr>
          <w:lang w:val="en-US"/>
        </w:rPr>
        <w:t xml:space="preserve"> below:</w:t>
      </w:r>
    </w:p>
    <w:p w14:paraId="5314145A" w14:textId="082D7408" w:rsidR="00244236" w:rsidRPr="00422354" w:rsidRDefault="00AD7185" w:rsidP="008A5DFD">
      <w:pPr>
        <w:rPr>
          <w:lang w:val="en-US"/>
        </w:rPr>
      </w:pPr>
      <w:r w:rsidRPr="00A7647F">
        <w:rPr>
          <w:noProof/>
          <w:lang w:eastAsia="fr-FR"/>
        </w:rPr>
        <w:drawing>
          <wp:inline distT="0" distB="0" distL="0" distR="0" wp14:anchorId="52C911B9" wp14:editId="5075A8DE">
            <wp:extent cx="5760720" cy="1536065"/>
            <wp:effectExtent l="0" t="0" r="0" b="6985"/>
            <wp:docPr id="20" name="Image 20" descr="D:\x164047\APS\Projets\Rosbank\Etude_prérequis\CIBLE 1\Architectures\POD_COMP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x164047\APS\Projets\Rosbank\Etude_prérequis\CIBLE 1\Architectures\POD_COMPU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7F02" w14:textId="77777777" w:rsidR="0075639E" w:rsidRPr="00EB3E49" w:rsidRDefault="0075639E" w:rsidP="00AD4EA3">
      <w:pPr>
        <w:jc w:val="both"/>
        <w:rPr>
          <w:lang w:val="en-US"/>
        </w:rPr>
      </w:pPr>
    </w:p>
    <w:p w14:paraId="19437E59" w14:textId="528C1F91" w:rsidR="009A1A98" w:rsidRPr="00AD4EA3" w:rsidRDefault="009A1A98" w:rsidP="00AD4EA3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In a first phase of the project and for </w:t>
      </w:r>
      <w:r w:rsidR="00BF66E0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budgetary reason,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 w:rsidR="00BF66E0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we </w:t>
      </w:r>
      <w:r w:rsidR="00AD4EA3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need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 create a new </w:t>
      </w:r>
      <w:proofErr w:type="spellStart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VCenter</w:t>
      </w:r>
      <w:proofErr w:type="spellEnd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in the existing infrastructure of the ROSBANK with a </w:t>
      </w:r>
      <w:r w:rsidR="00BF66E0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SGNA network path of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the cloud and </w:t>
      </w:r>
      <w:r w:rsidR="00BF66E0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with an opening of flows 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in wide between this </w:t>
      </w:r>
      <w:proofErr w:type="spellStart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Vcenter</w:t>
      </w:r>
      <w:proofErr w:type="spellEnd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the network of management of the cloud.</w:t>
      </w:r>
    </w:p>
    <w:p w14:paraId="4D52CCBC" w14:textId="77777777" w:rsidR="009A1A98" w:rsidRPr="00AD4EA3" w:rsidRDefault="009A1A98" w:rsidP="00AD4EA3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</w:p>
    <w:p w14:paraId="7C852F2C" w14:textId="56F3F806" w:rsidR="009A1A98" w:rsidRPr="00AD4EA3" w:rsidRDefault="00AD4EA3" w:rsidP="00AD4EA3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We need</w:t>
      </w:r>
      <w:r w:rsidR="009A1A98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 make the same thing in both DCs 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of the ROSBANK, with the HA for both </w:t>
      </w:r>
      <w:proofErr w:type="spellStart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Vcenter</w:t>
      </w:r>
      <w:proofErr w:type="spellEnd"/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 assure</w:t>
      </w:r>
      <w:r w:rsidR="009A1A98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the c</w:t>
      </w:r>
      <w:r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ontinuity of service</w:t>
      </w:r>
      <w:r w:rsidR="009A1A98" w:rsidRPr="00AD4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.</w:t>
      </w:r>
    </w:p>
    <w:p w14:paraId="1C6F93E3" w14:textId="77777777" w:rsidR="009A1A98" w:rsidRPr="00AD4EA3" w:rsidRDefault="009A1A98" w:rsidP="00AD4EA3">
      <w:pPr>
        <w:jc w:val="both"/>
        <w:rPr>
          <w:lang w:val="en-US"/>
        </w:rPr>
      </w:pPr>
    </w:p>
    <w:p w14:paraId="7F892A53" w14:textId="45F8B0C0" w:rsidR="009A1A98" w:rsidRPr="009A1A98" w:rsidRDefault="009A1A98" w:rsidP="00AD4EA3">
      <w:pPr>
        <w:jc w:val="both"/>
        <w:rPr>
          <w:lang w:val="en-US"/>
        </w:rPr>
      </w:pPr>
      <w:r w:rsidRPr="00AD4EA3">
        <w:rPr>
          <w:lang w:val="en-US"/>
        </w:rPr>
        <w:t>The</w:t>
      </w:r>
      <w:r w:rsidR="00AD4EA3" w:rsidRPr="00AD4EA3">
        <w:rPr>
          <w:lang w:val="en-US"/>
        </w:rPr>
        <w:t xml:space="preserve"> diagram below</w:t>
      </w:r>
      <w:r w:rsidRPr="00AD4EA3">
        <w:rPr>
          <w:lang w:val="en-US"/>
        </w:rPr>
        <w:t xml:space="preserve"> illustrious this point:</w:t>
      </w:r>
    </w:p>
    <w:p w14:paraId="0BB3EE12" w14:textId="2E1179F7" w:rsidR="00971FBC" w:rsidRDefault="00971FBC" w:rsidP="008B30F6">
      <w:pPr>
        <w:rPr>
          <w:lang w:val="en-US"/>
        </w:rPr>
      </w:pPr>
    </w:p>
    <w:p w14:paraId="5C16DAB7" w14:textId="09C7844E" w:rsidR="00587EFC" w:rsidRDefault="00503D78" w:rsidP="008B30F6">
      <w:pPr>
        <w:rPr>
          <w:lang w:val="en-US"/>
        </w:rPr>
      </w:pPr>
      <w:r w:rsidRPr="00503D78">
        <w:rPr>
          <w:noProof/>
          <w:lang w:val="en-US"/>
        </w:rPr>
        <w:lastRenderedPageBreak/>
        <w:drawing>
          <wp:inline distT="0" distB="0" distL="0" distR="0" wp14:anchorId="1791F7AD" wp14:editId="23EC266C">
            <wp:extent cx="5760720" cy="4212990"/>
            <wp:effectExtent l="19050" t="19050" r="11430" b="16510"/>
            <wp:docPr id="17" name="Image 17" descr="D:\x164047\APS\Projets\Rosbank\Etude_prérequis\CIBLE 1\Architectures\AN\Vcenter_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x164047\APS\Projets\Rosbank\Etude_prérequis\CIBLE 1\Architectures\AN\Vcenter_scenar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9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54F47" w14:textId="7F357C39" w:rsidR="00587EFC" w:rsidRPr="00587EFC" w:rsidRDefault="00AD4EA3" w:rsidP="00587EFC">
      <w:pPr>
        <w:pStyle w:val="Titre3"/>
        <w:rPr>
          <w:lang w:val="en-US"/>
        </w:rPr>
      </w:pPr>
      <w:bookmarkStart w:id="53" w:name="_Toc498078781"/>
      <w:bookmarkStart w:id="54" w:name="_Toc498704000"/>
      <w:r>
        <w:rPr>
          <w:lang w:val="en-US"/>
        </w:rPr>
        <w:t>Trigram</w:t>
      </w:r>
      <w:r w:rsidR="00587EFC" w:rsidRPr="00587EFC">
        <w:rPr>
          <w:lang w:val="en-US"/>
        </w:rPr>
        <w:t>s:</w:t>
      </w:r>
      <w:bookmarkEnd w:id="53"/>
      <w:bookmarkEnd w:id="54"/>
    </w:p>
    <w:p w14:paraId="795F574B" w14:textId="77777777" w:rsidR="00587EFC" w:rsidRPr="00587EFC" w:rsidRDefault="00587EFC" w:rsidP="00587EFC">
      <w:pPr>
        <w:rPr>
          <w:b/>
          <w:u w:val="single"/>
          <w:lang w:val="en-US" w:eastAsia="ar-SA"/>
        </w:rPr>
      </w:pPr>
      <w:r w:rsidRPr="00587EFC">
        <w:rPr>
          <w:b/>
          <w:u w:val="single"/>
          <w:lang w:val="en-US" w:eastAsia="ar-SA"/>
        </w:rPr>
        <w:t>Target:</w:t>
      </w:r>
    </w:p>
    <w:p w14:paraId="59A4C5DD" w14:textId="471A312A" w:rsidR="00587EFC" w:rsidRPr="00587EFC" w:rsidRDefault="00AD4EA3" w:rsidP="00AD4EA3">
      <w:pPr>
        <w:jc w:val="both"/>
        <w:rPr>
          <w:lang w:val="en-US"/>
        </w:rPr>
      </w:pPr>
      <w:r w:rsidRPr="00422354">
        <w:rPr>
          <w:lang w:val="en-US"/>
        </w:rPr>
        <w:t>For this design, we</w:t>
      </w:r>
      <w:r>
        <w:rPr>
          <w:lang w:val="en-US"/>
        </w:rPr>
        <w:t xml:space="preserve"> need of</w:t>
      </w:r>
      <w:r w:rsidR="00587EFC" w:rsidRPr="00587EFC">
        <w:rPr>
          <w:lang w:val="en-US"/>
        </w:rPr>
        <w:t>:</w:t>
      </w:r>
    </w:p>
    <w:p w14:paraId="2147A599" w14:textId="3AE74F5F" w:rsidR="00587EFC" w:rsidRPr="00587EFC" w:rsidRDefault="00AD4EA3" w:rsidP="00587EFC">
      <w:pPr>
        <w:jc w:val="both"/>
        <w:rPr>
          <w:lang w:val="en-US"/>
        </w:rPr>
      </w:pPr>
      <w:r>
        <w:rPr>
          <w:lang w:val="en-US"/>
        </w:rPr>
        <w:t xml:space="preserve">Use of the application </w:t>
      </w:r>
      <w:proofErr w:type="spellStart"/>
      <w:r>
        <w:rPr>
          <w:lang w:val="en-US"/>
        </w:rPr>
        <w:t>Iappli</w:t>
      </w:r>
      <w:proofErr w:type="spellEnd"/>
      <w:r>
        <w:rPr>
          <w:lang w:val="en-US"/>
        </w:rPr>
        <w:t xml:space="preserve"> of GTS to manage </w:t>
      </w:r>
      <w:r w:rsidRPr="00230D50">
        <w:rPr>
          <w:lang w:val="en-US"/>
        </w:rPr>
        <w:t>subsidiary</w:t>
      </w:r>
      <w:r>
        <w:rPr>
          <w:lang w:val="en-US"/>
        </w:rPr>
        <w:t xml:space="preserve"> trigram</w:t>
      </w:r>
      <w:r w:rsidR="00587EFC" w:rsidRPr="00587EFC">
        <w:rPr>
          <w:lang w:val="en-US"/>
        </w:rPr>
        <w:t>s.</w:t>
      </w:r>
    </w:p>
    <w:p w14:paraId="54A8B127" w14:textId="459E0BE7" w:rsidR="00587EFC" w:rsidRPr="00587EFC" w:rsidRDefault="00587EFC" w:rsidP="00587EFC">
      <w:pPr>
        <w:pStyle w:val="Paragraphedeliste"/>
        <w:numPr>
          <w:ilvl w:val="0"/>
          <w:numId w:val="39"/>
        </w:numPr>
        <w:jc w:val="both"/>
        <w:rPr>
          <w:lang w:val="en-US"/>
        </w:rPr>
      </w:pPr>
      <w:r w:rsidRPr="00587EFC">
        <w:rPr>
          <w:lang w:val="en-US"/>
        </w:rPr>
        <w:t xml:space="preserve">Require </w:t>
      </w:r>
      <w:r w:rsidR="00AD4EA3" w:rsidRPr="00587EFC">
        <w:rPr>
          <w:lang w:val="en-US"/>
        </w:rPr>
        <w:t>creating</w:t>
      </w:r>
      <w:r w:rsidRPr="00587EFC">
        <w:rPr>
          <w:lang w:val="en-US"/>
        </w:rPr>
        <w:t xml:space="preserve"> an account in </w:t>
      </w:r>
      <w:proofErr w:type="spellStart"/>
      <w:r w:rsidRPr="00587EFC">
        <w:rPr>
          <w:lang w:val="en-US"/>
        </w:rPr>
        <w:t>iappli</w:t>
      </w:r>
      <w:proofErr w:type="spellEnd"/>
      <w:r w:rsidRPr="00587EFC">
        <w:rPr>
          <w:lang w:val="en-US"/>
        </w:rPr>
        <w:t xml:space="preserve"> for the manager of the</w:t>
      </w:r>
      <w:r w:rsidR="00E81E2A" w:rsidRPr="00E81E2A">
        <w:rPr>
          <w:lang w:val="en-US"/>
        </w:rPr>
        <w:t xml:space="preserve"> </w:t>
      </w:r>
      <w:r w:rsidR="00E81E2A" w:rsidRPr="00230D50">
        <w:rPr>
          <w:lang w:val="en-US"/>
        </w:rPr>
        <w:t>subsidiary</w:t>
      </w:r>
      <w:r w:rsidR="00E81E2A">
        <w:rPr>
          <w:lang w:val="en-US"/>
        </w:rPr>
        <w:t xml:space="preserve"> trigram</w:t>
      </w:r>
      <w:r w:rsidR="00E81E2A" w:rsidRPr="00587EFC">
        <w:rPr>
          <w:lang w:val="en-US"/>
        </w:rPr>
        <w:t>s</w:t>
      </w:r>
      <w:r w:rsidRPr="00587EFC">
        <w:rPr>
          <w:lang w:val="en-US"/>
        </w:rPr>
        <w:t xml:space="preserve"> </w:t>
      </w:r>
      <w:r w:rsidR="00E81E2A">
        <w:rPr>
          <w:lang w:val="en-US"/>
        </w:rPr>
        <w:t xml:space="preserve">in </w:t>
      </w:r>
      <w:r w:rsidRPr="00587EFC">
        <w:rPr>
          <w:lang w:val="en-US"/>
        </w:rPr>
        <w:t>Russia.</w:t>
      </w:r>
    </w:p>
    <w:p w14:paraId="66A10573" w14:textId="35548324" w:rsidR="00587EFC" w:rsidRDefault="00587EFC" w:rsidP="00587EFC">
      <w:pPr>
        <w:pStyle w:val="Paragraphedeliste"/>
        <w:numPr>
          <w:ilvl w:val="0"/>
          <w:numId w:val="39"/>
        </w:numPr>
        <w:jc w:val="both"/>
        <w:rPr>
          <w:lang w:val="en-US"/>
        </w:rPr>
      </w:pPr>
      <w:r w:rsidRPr="00587EFC">
        <w:rPr>
          <w:lang w:val="en-US"/>
        </w:rPr>
        <w:t xml:space="preserve">Require </w:t>
      </w:r>
      <w:r w:rsidR="00E81E2A" w:rsidRPr="00587EFC">
        <w:rPr>
          <w:lang w:val="en-US"/>
        </w:rPr>
        <w:t>having</w:t>
      </w:r>
      <w:r w:rsidR="00E81E2A">
        <w:rPr>
          <w:lang w:val="en-US"/>
        </w:rPr>
        <w:t xml:space="preserve"> a SESAME </w:t>
      </w:r>
      <w:r w:rsidRPr="00587EFC">
        <w:rPr>
          <w:lang w:val="en-US"/>
        </w:rPr>
        <w:t xml:space="preserve">account to use </w:t>
      </w:r>
      <w:proofErr w:type="spellStart"/>
      <w:r w:rsidRPr="00587EFC">
        <w:rPr>
          <w:lang w:val="en-US"/>
        </w:rPr>
        <w:t>iaapli</w:t>
      </w:r>
      <w:proofErr w:type="spellEnd"/>
      <w:r w:rsidRPr="00587EFC">
        <w:rPr>
          <w:lang w:val="en-US"/>
        </w:rPr>
        <w:t>.</w:t>
      </w:r>
    </w:p>
    <w:p w14:paraId="4A5AF647" w14:textId="7C9D8154" w:rsidR="00587EFC" w:rsidRPr="00BB79F8" w:rsidRDefault="00E81E2A" w:rsidP="00587EFC">
      <w:pPr>
        <w:pStyle w:val="Paragraphedeliste"/>
        <w:numPr>
          <w:ilvl w:val="0"/>
          <w:numId w:val="39"/>
        </w:numPr>
        <w:jc w:val="both"/>
        <w:rPr>
          <w:lang w:val="en-US"/>
        </w:rPr>
      </w:pPr>
      <w:r>
        <w:rPr>
          <w:lang w:val="en-US"/>
        </w:rPr>
        <w:t xml:space="preserve">Require </w:t>
      </w:r>
      <w:r w:rsidRPr="00AB3CDC">
        <w:rPr>
          <w:lang w:val="en-US"/>
        </w:rPr>
        <w:t>Opening of flows</w:t>
      </w:r>
      <w:r>
        <w:rPr>
          <w:lang w:val="en-US"/>
        </w:rPr>
        <w:t xml:space="preserve"> to </w:t>
      </w:r>
      <w:proofErr w:type="spellStart"/>
      <w:proofErr w:type="gramStart"/>
      <w:r>
        <w:rPr>
          <w:lang w:val="en-US"/>
        </w:rPr>
        <w:t>iappli</w:t>
      </w:r>
      <w:proofErr w:type="spellEnd"/>
      <w:r>
        <w:rPr>
          <w:lang w:val="en-US"/>
        </w:rPr>
        <w:t xml:space="preserve"> .</w:t>
      </w:r>
      <w:proofErr w:type="gramEnd"/>
    </w:p>
    <w:p w14:paraId="1EA6D20B" w14:textId="77777777" w:rsidR="00587EFC" w:rsidRPr="00587EFC" w:rsidRDefault="00587EFC" w:rsidP="00587EFC">
      <w:pPr>
        <w:pStyle w:val="Titre3"/>
        <w:ind w:left="0" w:firstLine="0"/>
        <w:rPr>
          <w:lang w:val="en-US"/>
        </w:rPr>
      </w:pPr>
      <w:bookmarkStart w:id="55" w:name="_Toc493757566"/>
      <w:bookmarkStart w:id="56" w:name="_Toc498078782"/>
      <w:bookmarkStart w:id="57" w:name="_Toc498704001"/>
      <w:r w:rsidRPr="00587EFC">
        <w:rPr>
          <w:lang w:val="en-US"/>
        </w:rPr>
        <w:t>Taxation:</w:t>
      </w:r>
      <w:bookmarkEnd w:id="55"/>
      <w:bookmarkEnd w:id="56"/>
      <w:bookmarkEnd w:id="57"/>
    </w:p>
    <w:p w14:paraId="00D4B815" w14:textId="23380A2A" w:rsidR="00587EFC" w:rsidRDefault="00587EFC" w:rsidP="00587EFC">
      <w:pPr>
        <w:rPr>
          <w:b/>
          <w:u w:val="single"/>
          <w:lang w:val="en-US" w:eastAsia="ar-SA"/>
        </w:rPr>
      </w:pPr>
      <w:r w:rsidRPr="00587EFC">
        <w:rPr>
          <w:b/>
          <w:u w:val="single"/>
          <w:lang w:val="en-US" w:eastAsia="ar-SA"/>
        </w:rPr>
        <w:t>Target 1:</w:t>
      </w:r>
    </w:p>
    <w:p w14:paraId="37EAAE12" w14:textId="6E8B2696" w:rsidR="00E81E2A" w:rsidRPr="00E81E2A" w:rsidRDefault="00E81E2A" w:rsidP="00E81E2A">
      <w:pPr>
        <w:jc w:val="both"/>
        <w:rPr>
          <w:lang w:val="en-US"/>
        </w:rPr>
      </w:pPr>
      <w:r w:rsidRPr="00422354">
        <w:rPr>
          <w:lang w:val="en-US"/>
        </w:rPr>
        <w:t>For this design, we</w:t>
      </w:r>
      <w:r>
        <w:rPr>
          <w:lang w:val="en-US"/>
        </w:rPr>
        <w:t xml:space="preserve"> need of:</w:t>
      </w:r>
    </w:p>
    <w:p w14:paraId="41C4C3C6" w14:textId="4DAF222B" w:rsidR="00E81E2A" w:rsidRPr="00E81E2A" w:rsidRDefault="00E81E2A" w:rsidP="00E81E2A">
      <w:pPr>
        <w:pStyle w:val="Paragraphedeliste"/>
        <w:numPr>
          <w:ilvl w:val="0"/>
          <w:numId w:val="48"/>
        </w:numPr>
        <w:rPr>
          <w:lang w:val="en-US"/>
        </w:rPr>
      </w:pPr>
      <w:r w:rsidRPr="00E81E2A">
        <w:rPr>
          <w:lang w:val="en-US"/>
        </w:rPr>
        <w:t xml:space="preserve">Using taxation from </w:t>
      </w:r>
      <w:proofErr w:type="spellStart"/>
      <w:r w:rsidRPr="00E81E2A">
        <w:rPr>
          <w:lang w:val="en-US"/>
        </w:rPr>
        <w:t>Iappli</w:t>
      </w:r>
      <w:proofErr w:type="spellEnd"/>
      <w:r w:rsidRPr="00E81E2A">
        <w:rPr>
          <w:lang w:val="en-US"/>
        </w:rPr>
        <w:t>.</w:t>
      </w:r>
    </w:p>
    <w:p w14:paraId="4363FBD0" w14:textId="66657C26" w:rsidR="00587EFC" w:rsidRDefault="00587EFC" w:rsidP="00587EFC">
      <w:pPr>
        <w:rPr>
          <w:lang w:val="en-US"/>
        </w:rPr>
      </w:pPr>
    </w:p>
    <w:p w14:paraId="5E58A49B" w14:textId="77777777" w:rsidR="00BB79F8" w:rsidRPr="00587EFC" w:rsidRDefault="00BB79F8" w:rsidP="00587EFC">
      <w:pPr>
        <w:rPr>
          <w:lang w:val="en-US"/>
        </w:rPr>
      </w:pPr>
    </w:p>
    <w:p w14:paraId="6DC02843" w14:textId="77777777" w:rsidR="00587EFC" w:rsidRPr="00587EFC" w:rsidRDefault="00587EFC" w:rsidP="00587EFC">
      <w:pPr>
        <w:pStyle w:val="Titre3"/>
        <w:rPr>
          <w:lang w:val="en-US"/>
        </w:rPr>
      </w:pPr>
      <w:bookmarkStart w:id="58" w:name="_Toc493757567"/>
      <w:bookmarkStart w:id="59" w:name="_Toc498078783"/>
      <w:bookmarkStart w:id="60" w:name="_Toc498704002"/>
      <w:r w:rsidRPr="00587EFC">
        <w:rPr>
          <w:lang w:val="en-US"/>
        </w:rPr>
        <w:lastRenderedPageBreak/>
        <w:t>Notification:</w:t>
      </w:r>
      <w:bookmarkEnd w:id="58"/>
      <w:bookmarkEnd w:id="59"/>
      <w:bookmarkEnd w:id="60"/>
    </w:p>
    <w:p w14:paraId="7FD57A09" w14:textId="77777777" w:rsidR="00587EFC" w:rsidRPr="00587EFC" w:rsidRDefault="00587EFC" w:rsidP="00587EFC">
      <w:pPr>
        <w:rPr>
          <w:b/>
          <w:u w:val="single"/>
          <w:lang w:val="en-US" w:eastAsia="ar-SA"/>
        </w:rPr>
      </w:pPr>
      <w:r w:rsidRPr="00587EFC">
        <w:rPr>
          <w:b/>
          <w:u w:val="single"/>
          <w:lang w:val="en-US" w:eastAsia="ar-SA"/>
        </w:rPr>
        <w:t>Target:</w:t>
      </w:r>
    </w:p>
    <w:p w14:paraId="3BB7BA75" w14:textId="2E9A9D38" w:rsidR="00587EFC" w:rsidRPr="00587EFC" w:rsidRDefault="00F60743" w:rsidP="00587EFC">
      <w:pPr>
        <w:rPr>
          <w:b/>
          <w:u w:val="single"/>
          <w:lang w:val="en-US" w:eastAsia="ar-SA"/>
        </w:rPr>
      </w:pPr>
      <w:r>
        <w:rPr>
          <w:lang w:val="en-US"/>
        </w:rPr>
        <w:t>For this design, we need of:</w:t>
      </w:r>
    </w:p>
    <w:p w14:paraId="1278F8D7" w14:textId="723EA87A" w:rsidR="00587EFC" w:rsidRPr="00587EFC" w:rsidRDefault="00587EFC" w:rsidP="00587EFC">
      <w:pPr>
        <w:pStyle w:val="Paragraphedeliste"/>
        <w:numPr>
          <w:ilvl w:val="0"/>
          <w:numId w:val="25"/>
        </w:numPr>
        <w:rPr>
          <w:lang w:val="en-US"/>
        </w:rPr>
      </w:pPr>
      <w:r w:rsidRPr="00587EFC">
        <w:rPr>
          <w:lang w:val="en-US"/>
        </w:rPr>
        <w:t xml:space="preserve">Use of </w:t>
      </w:r>
      <w:r w:rsidR="00F60743" w:rsidRPr="00587EFC">
        <w:rPr>
          <w:lang w:val="en-US"/>
        </w:rPr>
        <w:t xml:space="preserve">the </w:t>
      </w:r>
      <w:r w:rsidR="00F60743">
        <w:rPr>
          <w:lang w:val="en-US"/>
        </w:rPr>
        <w:t xml:space="preserve">transfer </w:t>
      </w:r>
      <w:r w:rsidRPr="00587EFC">
        <w:rPr>
          <w:lang w:val="en-US"/>
        </w:rPr>
        <w:t>option of emails</w:t>
      </w:r>
      <w:r w:rsidR="00F60743">
        <w:rPr>
          <w:lang w:val="en-US"/>
        </w:rPr>
        <w:t xml:space="preserve"> between</w:t>
      </w:r>
      <w:r w:rsidRPr="00587EFC">
        <w:rPr>
          <w:lang w:val="en-US"/>
        </w:rPr>
        <w:t xml:space="preserve"> the</w:t>
      </w:r>
      <w:r w:rsidR="00F60743">
        <w:rPr>
          <w:lang w:val="en-US"/>
        </w:rPr>
        <w:t xml:space="preserve"> SOCGEN </w:t>
      </w:r>
      <w:r w:rsidR="00F60743" w:rsidRPr="00587EFC">
        <w:rPr>
          <w:lang w:val="en-US"/>
        </w:rPr>
        <w:t>box</w:t>
      </w:r>
      <w:r w:rsidR="00F60743">
        <w:rPr>
          <w:lang w:val="en-US"/>
        </w:rPr>
        <w:t xml:space="preserve"> </w:t>
      </w:r>
      <w:r w:rsidRPr="00587EFC">
        <w:rPr>
          <w:lang w:val="en-US"/>
        </w:rPr>
        <w:t xml:space="preserve">of the </w:t>
      </w:r>
      <w:r w:rsidR="00F60743">
        <w:rPr>
          <w:lang w:val="en-US"/>
        </w:rPr>
        <w:t xml:space="preserve">EUR </w:t>
      </w:r>
      <w:r w:rsidRPr="00587EFC">
        <w:rPr>
          <w:lang w:val="en-US"/>
        </w:rPr>
        <w:t xml:space="preserve">account and the box email of the </w:t>
      </w:r>
      <w:r w:rsidR="00F60743" w:rsidRPr="00230D50">
        <w:rPr>
          <w:lang w:val="en-US"/>
        </w:rPr>
        <w:t>subsidiary</w:t>
      </w:r>
      <w:r w:rsidR="00F60743" w:rsidRPr="00587EFC">
        <w:rPr>
          <w:lang w:val="en-US"/>
        </w:rPr>
        <w:t xml:space="preserve"> </w:t>
      </w:r>
      <w:r w:rsidR="00F60743">
        <w:rPr>
          <w:lang w:val="en-US"/>
        </w:rPr>
        <w:t xml:space="preserve">user in Russia. </w:t>
      </w:r>
    </w:p>
    <w:p w14:paraId="45EF1DE2" w14:textId="1491C9A5" w:rsidR="00587EFC" w:rsidRPr="00587EFC" w:rsidRDefault="00587EFC" w:rsidP="00587EFC">
      <w:pPr>
        <w:pStyle w:val="Paragraphedeliste"/>
        <w:numPr>
          <w:ilvl w:val="0"/>
          <w:numId w:val="24"/>
        </w:numPr>
        <w:rPr>
          <w:lang w:val="en-US"/>
        </w:rPr>
      </w:pPr>
      <w:r w:rsidRPr="00587EFC">
        <w:rPr>
          <w:lang w:val="en-US"/>
        </w:rPr>
        <w:t xml:space="preserve">Check of the possibility of </w:t>
      </w:r>
      <w:r w:rsidR="00F60743">
        <w:rPr>
          <w:lang w:val="en-US"/>
        </w:rPr>
        <w:t xml:space="preserve">the use of the interns messaging system of the Russia site. </w:t>
      </w:r>
      <w:r w:rsidRPr="00587EFC">
        <w:rPr>
          <w:lang w:val="en-US"/>
        </w:rPr>
        <w:t xml:space="preserve"> </w:t>
      </w:r>
    </w:p>
    <w:p w14:paraId="015A2F69" w14:textId="04D2D7DD" w:rsidR="00587EFC" w:rsidRPr="00587EFC" w:rsidRDefault="00F60743" w:rsidP="00587EFC">
      <w:pPr>
        <w:pStyle w:val="Titre3"/>
        <w:ind w:left="0" w:firstLine="0"/>
        <w:rPr>
          <w:lang w:val="en-US"/>
        </w:rPr>
      </w:pPr>
      <w:bookmarkStart w:id="61" w:name="_Toc493757568"/>
      <w:bookmarkStart w:id="62" w:name="_Toc498078784"/>
      <w:bookmarkStart w:id="63" w:name="_Toc498704003"/>
      <w:r>
        <w:rPr>
          <w:lang w:val="en-US"/>
        </w:rPr>
        <w:t>Backup</w:t>
      </w:r>
      <w:bookmarkEnd w:id="61"/>
      <w:bookmarkEnd w:id="62"/>
      <w:bookmarkEnd w:id="63"/>
    </w:p>
    <w:p w14:paraId="7BD98D7B" w14:textId="77777777" w:rsidR="00587EFC" w:rsidRPr="00587EFC" w:rsidRDefault="00587EFC" w:rsidP="00587EFC">
      <w:pPr>
        <w:rPr>
          <w:b/>
          <w:u w:val="single"/>
          <w:lang w:val="en-US" w:eastAsia="ar-SA"/>
        </w:rPr>
      </w:pPr>
      <w:r w:rsidRPr="00587EFC">
        <w:rPr>
          <w:b/>
          <w:u w:val="single"/>
          <w:lang w:val="en-US" w:eastAsia="ar-SA"/>
        </w:rPr>
        <w:t>Target:</w:t>
      </w:r>
    </w:p>
    <w:p w14:paraId="6415ACAE" w14:textId="2550F4D8" w:rsidR="00587EFC" w:rsidRPr="00587EFC" w:rsidRDefault="00731D7B" w:rsidP="00731D7B">
      <w:pPr>
        <w:jc w:val="both"/>
        <w:rPr>
          <w:lang w:val="en-US"/>
        </w:rPr>
      </w:pPr>
      <w:r w:rsidRPr="00422354">
        <w:rPr>
          <w:lang w:val="en-US"/>
        </w:rPr>
        <w:t>For this design, we</w:t>
      </w:r>
      <w:r>
        <w:rPr>
          <w:lang w:val="en-US"/>
        </w:rPr>
        <w:t xml:space="preserve"> need of:</w:t>
      </w:r>
    </w:p>
    <w:p w14:paraId="2E8E847A" w14:textId="0E93BA29" w:rsidR="00587EFC" w:rsidRPr="00587EFC" w:rsidRDefault="00587EFC" w:rsidP="00731D7B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 w:rsidRPr="00587EFC">
        <w:rPr>
          <w:lang w:val="en-US"/>
        </w:rPr>
        <w:t>Use of the</w:t>
      </w:r>
      <w:r w:rsidR="000D31B3">
        <w:rPr>
          <w:lang w:val="en-US"/>
        </w:rPr>
        <w:t xml:space="preserve"> </w:t>
      </w:r>
      <w:proofErr w:type="spellStart"/>
      <w:r w:rsidR="000D31B3">
        <w:rPr>
          <w:lang w:val="en-US"/>
        </w:rPr>
        <w:t>Veeam</w:t>
      </w:r>
      <w:proofErr w:type="spellEnd"/>
      <w:r w:rsidR="000D31B3">
        <w:rPr>
          <w:lang w:val="en-US"/>
        </w:rPr>
        <w:t xml:space="preserve"> Backup solution</w:t>
      </w:r>
      <w:r w:rsidRPr="00587EFC">
        <w:rPr>
          <w:lang w:val="en-US"/>
        </w:rPr>
        <w:t xml:space="preserve"> with the same configuration of GTS.</w:t>
      </w:r>
    </w:p>
    <w:p w14:paraId="2C7CFA10" w14:textId="53852B85" w:rsidR="00587EFC" w:rsidRPr="00587EFC" w:rsidRDefault="00587EFC" w:rsidP="00731D7B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 w:rsidRPr="00587EFC">
        <w:rPr>
          <w:lang w:val="en-US"/>
        </w:rPr>
        <w:t xml:space="preserve">Opening of flows </w:t>
      </w:r>
      <w:r w:rsidR="000D31B3">
        <w:rPr>
          <w:lang w:val="en-US"/>
        </w:rPr>
        <w:t xml:space="preserve">between the VRO (GTS Paris) and the </w:t>
      </w:r>
      <w:proofErr w:type="spellStart"/>
      <w:r w:rsidR="000D31B3">
        <w:rPr>
          <w:lang w:val="en-US"/>
        </w:rPr>
        <w:t>Veeam</w:t>
      </w:r>
      <w:proofErr w:type="spellEnd"/>
      <w:r w:rsidR="000D31B3">
        <w:rPr>
          <w:lang w:val="en-US"/>
        </w:rPr>
        <w:t xml:space="preserve"> servers in </w:t>
      </w:r>
      <w:r w:rsidR="000D31B3" w:rsidRPr="00587EFC">
        <w:rPr>
          <w:lang w:val="en-US"/>
        </w:rPr>
        <w:t>the</w:t>
      </w:r>
      <w:r w:rsidRPr="00587EFC">
        <w:rPr>
          <w:lang w:val="en-US"/>
        </w:rPr>
        <w:t xml:space="preserve"> </w:t>
      </w:r>
      <w:r w:rsidR="000D31B3">
        <w:rPr>
          <w:lang w:val="en-US"/>
        </w:rPr>
        <w:t xml:space="preserve">SGNA </w:t>
      </w:r>
      <w:r w:rsidRPr="00587EFC">
        <w:rPr>
          <w:lang w:val="en-US"/>
        </w:rPr>
        <w:t xml:space="preserve">network of the </w:t>
      </w:r>
      <w:r w:rsidR="000D31B3">
        <w:rPr>
          <w:lang w:val="en-US"/>
        </w:rPr>
        <w:t>Russia site</w:t>
      </w:r>
      <w:r w:rsidRPr="00587EFC">
        <w:rPr>
          <w:lang w:val="en-US"/>
        </w:rPr>
        <w:t>.</w:t>
      </w:r>
    </w:p>
    <w:p w14:paraId="51920510" w14:textId="067DAE80" w:rsidR="00587EFC" w:rsidRPr="00587EFC" w:rsidRDefault="000D31B3" w:rsidP="00731D7B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Use of the same policy</w:t>
      </w:r>
      <w:r w:rsidR="00587EFC" w:rsidRPr="00587EFC">
        <w:rPr>
          <w:lang w:val="en-US"/>
        </w:rPr>
        <w:t xml:space="preserve"> of </w:t>
      </w:r>
      <w:r>
        <w:rPr>
          <w:lang w:val="en-US"/>
        </w:rPr>
        <w:t xml:space="preserve">Backup </w:t>
      </w:r>
      <w:r w:rsidRPr="00587EFC">
        <w:rPr>
          <w:lang w:val="en-US"/>
        </w:rPr>
        <w:t>proposed</w:t>
      </w:r>
      <w:r w:rsidR="00587EFC" w:rsidRPr="00587EFC">
        <w:rPr>
          <w:lang w:val="en-US"/>
        </w:rPr>
        <w:t xml:space="preserve"> by the cloud of GTS</w:t>
      </w:r>
      <w:r>
        <w:rPr>
          <w:lang w:val="en-US"/>
        </w:rPr>
        <w:t xml:space="preserve"> in Paris</w:t>
      </w:r>
      <w:r w:rsidR="00587EFC" w:rsidRPr="00587EFC">
        <w:rPr>
          <w:lang w:val="en-US"/>
        </w:rPr>
        <w:t>.</w:t>
      </w:r>
    </w:p>
    <w:p w14:paraId="69D91B10" w14:textId="3AD76B83" w:rsidR="00587EFC" w:rsidRPr="00587EFC" w:rsidRDefault="000D31B3" w:rsidP="00731D7B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Back</w:t>
      </w:r>
      <w:r w:rsidR="00587EFC" w:rsidRPr="00587EFC">
        <w:rPr>
          <w:lang w:val="en-US"/>
        </w:rPr>
        <w:t>up only VMs of th</w:t>
      </w:r>
      <w:r>
        <w:rPr>
          <w:lang w:val="en-US"/>
        </w:rPr>
        <w:t>e production environment.</w:t>
      </w:r>
    </w:p>
    <w:p w14:paraId="48F0365D" w14:textId="77777777" w:rsidR="00587EFC" w:rsidRPr="00587EFC" w:rsidRDefault="00587EFC" w:rsidP="00731D7B">
      <w:pPr>
        <w:pStyle w:val="Paragraphedeliste"/>
        <w:jc w:val="both"/>
        <w:rPr>
          <w:lang w:val="en-US"/>
        </w:rPr>
      </w:pPr>
    </w:p>
    <w:p w14:paraId="426269CC" w14:textId="0B1816F4" w:rsidR="00587EFC" w:rsidRPr="00587EFC" w:rsidRDefault="000D31B3" w:rsidP="00731D7B">
      <w:pPr>
        <w:pStyle w:val="Paragraphedeliste"/>
        <w:jc w:val="both"/>
        <w:rPr>
          <w:lang w:val="en-US"/>
        </w:rPr>
      </w:pPr>
      <w:r>
        <w:rPr>
          <w:lang w:val="en-US"/>
        </w:rPr>
        <w:t>The policies</w:t>
      </w:r>
      <w:r w:rsidR="00587EFC" w:rsidRPr="00587EFC">
        <w:rPr>
          <w:lang w:val="en-US"/>
        </w:rPr>
        <w:t xml:space="preserve"> of </w:t>
      </w:r>
      <w:r>
        <w:rPr>
          <w:lang w:val="en-US"/>
        </w:rPr>
        <w:t>backup</w:t>
      </w:r>
      <w:r w:rsidR="00587EFC" w:rsidRPr="00587EFC">
        <w:rPr>
          <w:lang w:val="en-US"/>
        </w:rPr>
        <w:t xml:space="preserve"> for the platform of the production which will be implemented are the following ones:</w:t>
      </w:r>
    </w:p>
    <w:p w14:paraId="37BE92EB" w14:textId="77777777" w:rsidR="00587EFC" w:rsidRPr="007C77F9" w:rsidRDefault="00587EFC" w:rsidP="00731D7B">
      <w:pPr>
        <w:pStyle w:val="Paragraphedeliste"/>
        <w:jc w:val="both"/>
        <w:rPr>
          <w:lang w:val="en-US"/>
        </w:rPr>
      </w:pPr>
    </w:p>
    <w:p w14:paraId="251724E1" w14:textId="037C0C51" w:rsidR="00587EFC" w:rsidRPr="00A939A2" w:rsidRDefault="00587EFC" w:rsidP="00731D7B">
      <w:pPr>
        <w:pStyle w:val="Paragraphedeliste"/>
        <w:numPr>
          <w:ilvl w:val="0"/>
          <w:numId w:val="38"/>
        </w:numPr>
        <w:jc w:val="both"/>
        <w:rPr>
          <w:lang w:val="en-US"/>
        </w:rPr>
      </w:pPr>
      <w:r w:rsidRPr="00A939A2">
        <w:rPr>
          <w:lang w:val="en-US"/>
        </w:rPr>
        <w:t>Daily backup</w:t>
      </w:r>
      <w:r w:rsidR="000D31B3">
        <w:rPr>
          <w:lang w:val="en-US"/>
        </w:rPr>
        <w:t xml:space="preserve"> with</w:t>
      </w:r>
      <w:r w:rsidRPr="00A939A2">
        <w:rPr>
          <w:lang w:val="en-US"/>
        </w:rPr>
        <w:t xml:space="preserve"> 31 days retention launched at 2 AM.</w:t>
      </w:r>
    </w:p>
    <w:p w14:paraId="03EE879C" w14:textId="779DCB16" w:rsidR="00587EFC" w:rsidRPr="00A939A2" w:rsidRDefault="00587EFC" w:rsidP="00731D7B">
      <w:pPr>
        <w:pStyle w:val="Paragraphedeliste"/>
        <w:numPr>
          <w:ilvl w:val="0"/>
          <w:numId w:val="38"/>
        </w:numPr>
        <w:jc w:val="both"/>
        <w:rPr>
          <w:lang w:val="en-US"/>
        </w:rPr>
      </w:pPr>
      <w:r>
        <w:rPr>
          <w:lang w:val="en-US"/>
        </w:rPr>
        <w:t>Daily backup</w:t>
      </w:r>
      <w:r w:rsidR="000D31B3">
        <w:rPr>
          <w:lang w:val="en-US"/>
        </w:rPr>
        <w:t xml:space="preserve"> with</w:t>
      </w:r>
      <w:r>
        <w:rPr>
          <w:lang w:val="en-US"/>
        </w:rPr>
        <w:t xml:space="preserve"> 31 days retention launched at 4 AM.</w:t>
      </w:r>
    </w:p>
    <w:p w14:paraId="5B14E311" w14:textId="40133862" w:rsidR="00587EFC" w:rsidRDefault="00587EFC" w:rsidP="008B30F6">
      <w:pPr>
        <w:rPr>
          <w:lang w:val="en-US"/>
        </w:rPr>
      </w:pPr>
    </w:p>
    <w:p w14:paraId="3C66E869" w14:textId="26995E86" w:rsidR="003556F8" w:rsidRPr="00EC3709" w:rsidRDefault="00EC3709" w:rsidP="00EC3709">
      <w:pPr>
        <w:pStyle w:val="Titre3"/>
        <w:ind w:left="0" w:firstLine="0"/>
        <w:rPr>
          <w:lang w:val="en-US"/>
        </w:rPr>
      </w:pPr>
      <w:bookmarkStart w:id="64" w:name="_Toc427157107"/>
      <w:bookmarkStart w:id="65" w:name="_Toc498704004"/>
      <w:r w:rsidRPr="00EC3709">
        <w:rPr>
          <w:lang w:val="en-US"/>
        </w:rPr>
        <w:t>Licensing</w:t>
      </w:r>
      <w:bookmarkEnd w:id="64"/>
      <w:bookmarkEnd w:id="65"/>
    </w:p>
    <w:p w14:paraId="615BAE3C" w14:textId="363CECC3" w:rsidR="00F235B5" w:rsidRDefault="00F235B5" w:rsidP="00EC3709">
      <w:pPr>
        <w:jc w:val="both"/>
        <w:rPr>
          <w:lang w:val="en-US"/>
        </w:rPr>
      </w:pPr>
      <w:r>
        <w:rPr>
          <w:lang w:val="en-US"/>
        </w:rPr>
        <w:t xml:space="preserve">To implement this </w:t>
      </w:r>
      <w:r w:rsidR="00EC3709">
        <w:rPr>
          <w:lang w:val="en-US"/>
        </w:rPr>
        <w:t xml:space="preserve">solution and in </w:t>
      </w:r>
      <w:r w:rsidR="00EC3709" w:rsidRPr="00EC3709">
        <w:rPr>
          <w:lang w:val="en-US"/>
        </w:rPr>
        <w:t>term of licensing</w:t>
      </w:r>
      <w:r w:rsidR="00EC3709">
        <w:rPr>
          <w:lang w:val="en-US"/>
        </w:rPr>
        <w:t xml:space="preserve"> </w:t>
      </w:r>
      <w:r>
        <w:rPr>
          <w:lang w:val="en-US"/>
        </w:rPr>
        <w:t>we need some license</w:t>
      </w:r>
      <w:r w:rsidR="00E06CCB">
        <w:rPr>
          <w:lang w:val="en-US"/>
        </w:rPr>
        <w:t>s</w:t>
      </w:r>
      <w:r w:rsidR="00EC3709">
        <w:rPr>
          <w:lang w:val="en-US"/>
        </w:rPr>
        <w:t xml:space="preserve"> as mentioned below (list not exhaustive):</w:t>
      </w:r>
    </w:p>
    <w:p w14:paraId="179807E2" w14:textId="272C0F87" w:rsidR="00F235B5" w:rsidRDefault="00F235B5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NUTTANIX </w:t>
      </w:r>
      <w:r w:rsidR="00EC3709">
        <w:rPr>
          <w:lang w:val="en-US"/>
        </w:rPr>
        <w:t>license</w:t>
      </w:r>
      <w:r>
        <w:rPr>
          <w:lang w:val="en-US"/>
        </w:rPr>
        <w:t xml:space="preserve"> </w:t>
      </w:r>
    </w:p>
    <w:p w14:paraId="747E9BE7" w14:textId="7776FFB0" w:rsidR="00F235B5" w:rsidRDefault="00F235B5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Backup </w:t>
      </w:r>
      <w:r w:rsidR="00EC3709">
        <w:rPr>
          <w:lang w:val="en-US"/>
        </w:rPr>
        <w:t>license</w:t>
      </w:r>
    </w:p>
    <w:p w14:paraId="6DF4A8D9" w14:textId="2EB74806" w:rsidR="00F235B5" w:rsidRDefault="00EC3709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VMware</w:t>
      </w:r>
      <w:r w:rsidR="00F235B5">
        <w:rPr>
          <w:lang w:val="en-US"/>
        </w:rPr>
        <w:t xml:space="preserve"> </w:t>
      </w:r>
      <w:r>
        <w:rPr>
          <w:lang w:val="en-US"/>
        </w:rPr>
        <w:t xml:space="preserve">License </w:t>
      </w:r>
      <w:proofErr w:type="spellStart"/>
      <w:r>
        <w:rPr>
          <w:lang w:val="en-US"/>
        </w:rPr>
        <w:t>Vcenter</w:t>
      </w:r>
      <w:proofErr w:type="spellEnd"/>
    </w:p>
    <w:p w14:paraId="4F8F4A37" w14:textId="3E4D4A34" w:rsidR="00F235B5" w:rsidRDefault="00F235B5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Microsoft </w:t>
      </w:r>
      <w:r w:rsidR="00EC3709">
        <w:rPr>
          <w:lang w:val="en-US"/>
        </w:rPr>
        <w:t>license</w:t>
      </w:r>
      <w:r>
        <w:rPr>
          <w:lang w:val="en-US"/>
        </w:rPr>
        <w:t xml:space="preserve"> for (</w:t>
      </w:r>
      <w:proofErr w:type="gramStart"/>
      <w:r>
        <w:rPr>
          <w:lang w:val="en-US"/>
        </w:rPr>
        <w:t>AD,MDT,…</w:t>
      </w:r>
      <w:proofErr w:type="gramEnd"/>
      <w:r>
        <w:rPr>
          <w:lang w:val="en-US"/>
        </w:rPr>
        <w:t>)</w:t>
      </w:r>
    </w:p>
    <w:p w14:paraId="05DDAA05" w14:textId="197D966B" w:rsidR="00EC3709" w:rsidRDefault="00EC3709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Monitoring license</w:t>
      </w:r>
    </w:p>
    <w:p w14:paraId="4D694F2B" w14:textId="3C941B51" w:rsidR="00EC3709" w:rsidRDefault="00EC3709" w:rsidP="00EC3709">
      <w:pPr>
        <w:pStyle w:val="Paragraphedeliste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Citrix </w:t>
      </w:r>
      <w:proofErr w:type="spellStart"/>
      <w:r>
        <w:rPr>
          <w:lang w:val="en-US"/>
        </w:rPr>
        <w:t>Netscaler</w:t>
      </w:r>
      <w:proofErr w:type="spellEnd"/>
      <w:r>
        <w:rPr>
          <w:lang w:val="en-US"/>
        </w:rPr>
        <w:t xml:space="preserve"> license</w:t>
      </w:r>
    </w:p>
    <w:p w14:paraId="1FFFBE45" w14:textId="77777777" w:rsidR="00900DE3" w:rsidRDefault="00900DE3" w:rsidP="00EE421E">
      <w:pPr>
        <w:jc w:val="both"/>
      </w:pPr>
    </w:p>
    <w:p w14:paraId="6047CE68" w14:textId="77777777" w:rsidR="00900DE3" w:rsidRDefault="00900DE3" w:rsidP="00EE421E">
      <w:pPr>
        <w:jc w:val="both"/>
      </w:pPr>
    </w:p>
    <w:p w14:paraId="642443B8" w14:textId="77777777" w:rsidR="00900DE3" w:rsidRDefault="00900DE3" w:rsidP="00EE421E">
      <w:pPr>
        <w:jc w:val="both"/>
      </w:pPr>
    </w:p>
    <w:p w14:paraId="27C9E95F" w14:textId="460CD790" w:rsidR="00900DE3" w:rsidRDefault="00900DE3" w:rsidP="00EE421E">
      <w:pPr>
        <w:jc w:val="both"/>
      </w:pPr>
    </w:p>
    <w:p w14:paraId="75B69909" w14:textId="58951C9D" w:rsidR="00AE0B1B" w:rsidRPr="00AE0B1B" w:rsidRDefault="00AE0B1B" w:rsidP="00EE421E">
      <w:pPr>
        <w:jc w:val="both"/>
        <w:rPr>
          <w:lang w:val="en-US"/>
        </w:rPr>
      </w:pPr>
      <w:r w:rsidRPr="00AE0B1B">
        <w:rPr>
          <w:lang w:val="en-US"/>
        </w:rPr>
        <w:lastRenderedPageBreak/>
        <w:t>Charge estimation: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00DE3" w14:paraId="4965D210" w14:textId="77777777" w:rsidTr="00900D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62A167D" w14:textId="2ABBBC68" w:rsidR="00900DE3" w:rsidRPr="00900DE3" w:rsidRDefault="00900DE3" w:rsidP="00EE421E">
            <w:pPr>
              <w:jc w:val="both"/>
              <w:rPr>
                <w:lang w:val="en-US"/>
              </w:rPr>
            </w:pPr>
            <w:r w:rsidRPr="00900DE3">
              <w:rPr>
                <w:lang w:val="en-US"/>
              </w:rPr>
              <w:t>Prerequisites</w:t>
            </w:r>
          </w:p>
        </w:tc>
        <w:tc>
          <w:tcPr>
            <w:tcW w:w="2265" w:type="dxa"/>
          </w:tcPr>
          <w:p w14:paraId="07AD7DE6" w14:textId="50247CD1" w:rsidR="00900DE3" w:rsidRPr="00900DE3" w:rsidRDefault="00900DE3" w:rsidP="00EE421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00DE3">
              <w:rPr>
                <w:lang w:val="en-US"/>
              </w:rPr>
              <w:t>Actions</w:t>
            </w:r>
            <w:r w:rsidRPr="00900DE3">
              <w:rPr>
                <w:lang w:val="en-US"/>
              </w:rPr>
              <w:tab/>
            </w:r>
          </w:p>
        </w:tc>
        <w:tc>
          <w:tcPr>
            <w:tcW w:w="2266" w:type="dxa"/>
          </w:tcPr>
          <w:p w14:paraId="25C394C8" w14:textId="34B36CC0" w:rsidR="00900DE3" w:rsidRPr="00900DE3" w:rsidRDefault="00900DE3" w:rsidP="00EE421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00DE3">
              <w:rPr>
                <w:lang w:val="en-US"/>
              </w:rPr>
              <w:t>Who</w:t>
            </w:r>
          </w:p>
        </w:tc>
        <w:tc>
          <w:tcPr>
            <w:tcW w:w="2266" w:type="dxa"/>
          </w:tcPr>
          <w:p w14:paraId="5B2F8749" w14:textId="19AFDBA2" w:rsidR="00900DE3" w:rsidRPr="00900DE3" w:rsidRDefault="00900DE3" w:rsidP="00EE421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00DE3">
              <w:rPr>
                <w:lang w:val="en-US"/>
              </w:rPr>
              <w:t>Charge</w:t>
            </w:r>
          </w:p>
        </w:tc>
      </w:tr>
      <w:tr w:rsidR="00900DE3" w14:paraId="08468B5F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457C205" w14:textId="77777777" w:rsidR="00900DE3" w:rsidRPr="00900DE3" w:rsidRDefault="00900DE3" w:rsidP="00900DE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Network</w:t>
            </w:r>
          </w:p>
          <w:p w14:paraId="623881C8" w14:textId="77777777" w:rsidR="00900DE3" w:rsidRPr="00900DE3" w:rsidRDefault="00900DE3" w:rsidP="00EE421E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2CD7CAEC" w14:textId="77777777" w:rsidR="00900DE3" w:rsidRP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66" w:type="dxa"/>
          </w:tcPr>
          <w:p w14:paraId="6D907D79" w14:textId="77777777" w:rsidR="00900DE3" w:rsidRP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66" w:type="dxa"/>
          </w:tcPr>
          <w:p w14:paraId="5B2A7E92" w14:textId="77777777" w:rsidR="00900DE3" w:rsidRP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00DE3" w14:paraId="1F211836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79C2D00" w14:textId="77777777" w:rsidR="00900DE3" w:rsidRPr="00900DE3" w:rsidRDefault="00900DE3" w:rsidP="00900DE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900DE3">
              <w:rPr>
                <w:lang w:val="en-US"/>
              </w:rPr>
              <w:t xml:space="preserve">ecurity </w:t>
            </w:r>
          </w:p>
          <w:p w14:paraId="155D774F" w14:textId="77777777" w:rsidR="00900DE3" w:rsidRDefault="00900DE3" w:rsidP="00EE421E">
            <w:pPr>
              <w:jc w:val="both"/>
            </w:pPr>
          </w:p>
        </w:tc>
        <w:tc>
          <w:tcPr>
            <w:tcW w:w="2265" w:type="dxa"/>
          </w:tcPr>
          <w:p w14:paraId="3DB6C33A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276C6462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0453D50D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590B7BF1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BC2A29D" w14:textId="77777777" w:rsidR="00900DE3" w:rsidRPr="00900DE3" w:rsidRDefault="00900DE3" w:rsidP="00900DE3">
            <w:pPr>
              <w:jc w:val="both"/>
              <w:rPr>
                <w:lang w:val="en-US"/>
              </w:rPr>
            </w:pPr>
            <w:r w:rsidRPr="00900DE3">
              <w:rPr>
                <w:lang w:val="en-US"/>
              </w:rPr>
              <w:t xml:space="preserve">Cloud </w:t>
            </w: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workflows,VRO</w:t>
            </w:r>
            <w:proofErr w:type="gramEnd"/>
            <w:r>
              <w:rPr>
                <w:lang w:val="en-US"/>
              </w:rPr>
              <w:t>,VRA</w:t>
            </w:r>
            <w:proofErr w:type="spellEnd"/>
            <w:r>
              <w:rPr>
                <w:lang w:val="en-US"/>
              </w:rPr>
              <w:t>)</w:t>
            </w:r>
          </w:p>
          <w:p w14:paraId="64666345" w14:textId="77777777" w:rsidR="00900DE3" w:rsidRDefault="00900DE3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46FB48B9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121C84F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80E5623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33A31645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DFE7895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DNS</w:t>
            </w:r>
          </w:p>
          <w:p w14:paraId="17FF9A06" w14:textId="77777777" w:rsidR="00900DE3" w:rsidRDefault="00900DE3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43C485E3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655127A9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56B6232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64F0B198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3B9738D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Marley</w:t>
            </w:r>
          </w:p>
          <w:p w14:paraId="71FC177B" w14:textId="77777777" w:rsidR="00900DE3" w:rsidRDefault="00900DE3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6F1DBF18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6338EDD5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1A08F6CC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2AF6BD4A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5632B75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</w:t>
            </w:r>
          </w:p>
          <w:p w14:paraId="67FC3F10" w14:textId="77777777" w:rsidR="00900DE3" w:rsidRDefault="00900DE3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530C38FB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16F2CBCE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B815069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4DAC92A2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9697D21" w14:textId="600FEBE5" w:rsidR="00900DE3" w:rsidRDefault="00AE0B1B" w:rsidP="00900DE3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Netmap</w:t>
            </w:r>
            <w:proofErr w:type="spellEnd"/>
          </w:p>
        </w:tc>
        <w:tc>
          <w:tcPr>
            <w:tcW w:w="2265" w:type="dxa"/>
          </w:tcPr>
          <w:p w14:paraId="2EF216DB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1863AE6C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43271710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25FBF17E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11BD9FD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Storage</w:t>
            </w:r>
            <w:r>
              <w:rPr>
                <w:lang w:val="en-US"/>
              </w:rPr>
              <w:tab/>
              <w:t>:</w:t>
            </w:r>
          </w:p>
          <w:p w14:paraId="69E82B76" w14:textId="77777777" w:rsidR="00AE0B1B" w:rsidRDefault="00AE0B1B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0AD83C2A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2488D91F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0FE4724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3D6BBD26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6CF4BEC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Trigrams:</w:t>
            </w:r>
          </w:p>
          <w:p w14:paraId="6B1316DD" w14:textId="77777777" w:rsidR="00AE0B1B" w:rsidRDefault="00AE0B1B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56611CF0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669FF861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22088F3C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7562A02C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3DB0B24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Taxation:</w:t>
            </w:r>
          </w:p>
          <w:p w14:paraId="41627B9E" w14:textId="77777777" w:rsidR="00AE0B1B" w:rsidRDefault="00AE0B1B" w:rsidP="00900DE3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7A2D3B2E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4444B4C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B09788E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245B56CF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F38E071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Notification:</w:t>
            </w:r>
          </w:p>
          <w:p w14:paraId="71C475AF" w14:textId="77777777" w:rsidR="00AE0B1B" w:rsidRDefault="00AE0B1B" w:rsidP="00AE0B1B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18E3B622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2CEFE0E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09F558C6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43550B4A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0F4F717" w14:textId="77777777" w:rsidR="00AE0B1B" w:rsidRPr="00900DE3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Backup:</w:t>
            </w:r>
          </w:p>
          <w:p w14:paraId="15178BD1" w14:textId="77777777" w:rsidR="00AE0B1B" w:rsidRDefault="00AE0B1B" w:rsidP="00AE0B1B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435B96C2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2BB37568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1EABE3F6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41EEEC7D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1E0CC4" w14:textId="505A199D" w:rsidR="00AE0B1B" w:rsidRPr="00900DE3" w:rsidRDefault="00AE0B1B" w:rsidP="00AE0B1B">
            <w:pPr>
              <w:jc w:val="both"/>
              <w:rPr>
                <w:lang w:val="en-US"/>
              </w:rPr>
            </w:pPr>
            <w:r w:rsidRPr="00900DE3">
              <w:rPr>
                <w:lang w:val="en-US"/>
              </w:rPr>
              <w:t>Tem</w:t>
            </w:r>
            <w:r>
              <w:rPr>
                <w:lang w:val="en-US"/>
              </w:rPr>
              <w:t>plate and Post Install</w:t>
            </w:r>
          </w:p>
          <w:p w14:paraId="756560A5" w14:textId="77777777" w:rsidR="00AE0B1B" w:rsidRDefault="00AE0B1B" w:rsidP="00AE0B1B">
            <w:pPr>
              <w:jc w:val="both"/>
              <w:rPr>
                <w:lang w:val="en-US"/>
              </w:rPr>
            </w:pPr>
          </w:p>
        </w:tc>
        <w:tc>
          <w:tcPr>
            <w:tcW w:w="2265" w:type="dxa"/>
          </w:tcPr>
          <w:p w14:paraId="4D39811E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21B3A62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599B9D50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2AECFCDF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312DBE2" w14:textId="50A4866E" w:rsidR="00AE0B1B" w:rsidRDefault="00AE0B1B" w:rsidP="00AE0B1B">
            <w:pPr>
              <w:jc w:val="both"/>
              <w:rPr>
                <w:lang w:val="en-US"/>
              </w:rPr>
            </w:pPr>
            <w:r w:rsidRPr="00AE0B1B">
              <w:rPr>
                <w:lang w:val="en-US"/>
              </w:rPr>
              <w:t>Routes Opening</w:t>
            </w:r>
          </w:p>
        </w:tc>
        <w:tc>
          <w:tcPr>
            <w:tcW w:w="2265" w:type="dxa"/>
          </w:tcPr>
          <w:p w14:paraId="258A1FFB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3EF9A079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098E15F5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0B1B" w14:paraId="6BE73200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A738DF8" w14:textId="26741C76" w:rsidR="00AE0B1B" w:rsidRPr="00AE0B1B" w:rsidRDefault="00AE0B1B" w:rsidP="00AE0B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Design</w:t>
            </w:r>
          </w:p>
        </w:tc>
        <w:tc>
          <w:tcPr>
            <w:tcW w:w="2265" w:type="dxa"/>
          </w:tcPr>
          <w:p w14:paraId="5E1A3045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2DBAA45B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6C3FF000" w14:textId="77777777" w:rsidR="00AE0B1B" w:rsidRDefault="00AE0B1B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DE3" w14:paraId="7A906721" w14:textId="77777777" w:rsidTr="00900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3AA83D7" w14:textId="77777777" w:rsidR="00900DE3" w:rsidRDefault="00900DE3" w:rsidP="00EE421E">
            <w:pPr>
              <w:jc w:val="both"/>
            </w:pPr>
          </w:p>
        </w:tc>
        <w:tc>
          <w:tcPr>
            <w:tcW w:w="2265" w:type="dxa"/>
          </w:tcPr>
          <w:p w14:paraId="4F90C019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F26559F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14:paraId="7CAFAD18" w14:textId="77777777" w:rsidR="00900DE3" w:rsidRDefault="00900DE3" w:rsidP="00EE42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D5C19E" w14:textId="77777777" w:rsidR="00900DE3" w:rsidRDefault="00900DE3" w:rsidP="00EE421E">
      <w:pPr>
        <w:jc w:val="both"/>
      </w:pPr>
    </w:p>
    <w:p w14:paraId="7548F344" w14:textId="77777777" w:rsidR="00900DE3" w:rsidRPr="00900DE3" w:rsidRDefault="00900DE3" w:rsidP="00EE421E">
      <w:pPr>
        <w:jc w:val="both"/>
        <w:rPr>
          <w:lang w:val="en-US"/>
        </w:rPr>
      </w:pPr>
    </w:p>
    <w:p w14:paraId="2BD19F25" w14:textId="1C6C8F1C" w:rsidR="003556F8" w:rsidRDefault="003556F8" w:rsidP="008B30F6">
      <w:pPr>
        <w:rPr>
          <w:lang w:val="en-US"/>
        </w:rPr>
      </w:pPr>
    </w:p>
    <w:p w14:paraId="0BBAE0F8" w14:textId="6FB69A39" w:rsidR="00AE0B1B" w:rsidRDefault="00AE0B1B" w:rsidP="008B30F6">
      <w:pPr>
        <w:rPr>
          <w:lang w:val="en-US"/>
        </w:rPr>
      </w:pPr>
    </w:p>
    <w:p w14:paraId="4B4761DC" w14:textId="424AAD74" w:rsidR="00AE0B1B" w:rsidRDefault="00AE0B1B" w:rsidP="008B30F6">
      <w:pPr>
        <w:rPr>
          <w:lang w:val="en-US"/>
        </w:rPr>
      </w:pPr>
    </w:p>
    <w:p w14:paraId="45ED174D" w14:textId="77777777" w:rsidR="00AE0B1B" w:rsidRPr="00900DE3" w:rsidRDefault="00AE0B1B" w:rsidP="008B30F6"/>
    <w:p w14:paraId="5FAF05B3" w14:textId="255B4359" w:rsidR="003556F8" w:rsidRPr="00900DE3" w:rsidRDefault="003556F8" w:rsidP="008B30F6"/>
    <w:p w14:paraId="39338586" w14:textId="0B1C68DA" w:rsidR="003556F8" w:rsidRPr="00900DE3" w:rsidRDefault="003556F8" w:rsidP="008B30F6"/>
    <w:p w14:paraId="33F60F03" w14:textId="27D11F4A" w:rsidR="00587EFC" w:rsidRPr="00900DE3" w:rsidRDefault="00587EFC" w:rsidP="00587EFC"/>
    <w:p w14:paraId="01AAAF00" w14:textId="77777777" w:rsidR="00587EFC" w:rsidRPr="009771E9" w:rsidRDefault="00587EFC" w:rsidP="00587EFC">
      <w:pPr>
        <w:pStyle w:val="Titre1"/>
        <w:rPr>
          <w:lang w:val="fr-CH" w:eastAsia="ar-SA"/>
        </w:rPr>
      </w:pPr>
      <w:bookmarkStart w:id="66" w:name="_Toc493757570"/>
      <w:bookmarkStart w:id="67" w:name="_Toc498078786"/>
      <w:bookmarkStart w:id="68" w:name="_Toc498704005"/>
      <w:r>
        <w:rPr>
          <w:lang w:val="fr-CH" w:eastAsia="ar-SA"/>
        </w:rPr>
        <w:lastRenderedPageBreak/>
        <w:t>Conclusion</w:t>
      </w:r>
      <w:bookmarkEnd w:id="66"/>
      <w:bookmarkEnd w:id="67"/>
      <w:bookmarkEnd w:id="68"/>
      <w:r>
        <w:rPr>
          <w:lang w:val="fr-CH" w:eastAsia="ar-SA"/>
        </w:rPr>
        <w:t xml:space="preserve"> </w:t>
      </w:r>
    </w:p>
    <w:p w14:paraId="0C083C5D" w14:textId="77777777" w:rsidR="00587EFC" w:rsidRPr="00D67F1C" w:rsidRDefault="00587EFC" w:rsidP="00587EFC">
      <w:pPr>
        <w:jc w:val="both"/>
      </w:pPr>
    </w:p>
    <w:p w14:paraId="65A40604" w14:textId="77777777" w:rsidR="00587EFC" w:rsidRPr="008B30F6" w:rsidRDefault="00587EFC" w:rsidP="008B30F6">
      <w:pPr>
        <w:rPr>
          <w:lang w:val="en-US"/>
        </w:rPr>
      </w:pPr>
      <w:bookmarkStart w:id="69" w:name="_GoBack"/>
      <w:bookmarkEnd w:id="69"/>
    </w:p>
    <w:sectPr w:rsidR="00587EFC" w:rsidRPr="008B30F6" w:rsidSect="00251DD3">
      <w:headerReference w:type="default" r:id="rId21"/>
      <w:footerReference w:type="default" r:id="rId22"/>
      <w:pgSz w:w="11906" w:h="16838"/>
      <w:pgMar w:top="1417" w:right="1417" w:bottom="709" w:left="1417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F57894" w14:textId="77777777" w:rsidR="0087519F" w:rsidRDefault="0087519F" w:rsidP="003768FB">
      <w:pPr>
        <w:spacing w:after="0" w:line="240" w:lineRule="auto"/>
      </w:pPr>
      <w:r>
        <w:separator/>
      </w:r>
    </w:p>
  </w:endnote>
  <w:endnote w:type="continuationSeparator" w:id="0">
    <w:p w14:paraId="0F3BD40B" w14:textId="77777777" w:rsidR="0087519F" w:rsidRDefault="0087519F" w:rsidP="00376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B2FA01" w14:textId="77777777" w:rsidR="00EE421E" w:rsidRDefault="00EE421E" w:rsidP="003768FB"/>
  <w:p w14:paraId="342DF306" w14:textId="77777777" w:rsidR="00EE421E" w:rsidRDefault="00EE421E" w:rsidP="003768FB">
    <w:pPr>
      <w:pStyle w:val="Pieddepage"/>
      <w:pBdr>
        <w:top w:val="single" w:sz="4" w:space="0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clear" w:pos="4536"/>
        <w:tab w:val="right" w:pos="10490"/>
        <w:tab w:val="right" w:pos="14459"/>
      </w:tabs>
      <w:jc w:val="center"/>
      <w:rPr>
        <w:rFonts w:cs="Arial"/>
        <w:sz w:val="20"/>
      </w:rPr>
    </w:pPr>
    <w:r>
      <w:rPr>
        <w:rFonts w:cs="Arial"/>
        <w:sz w:val="20"/>
      </w:rPr>
      <w:t>© Société Générale</w:t>
    </w:r>
  </w:p>
  <w:p w14:paraId="61D0EDFE" w14:textId="7996CF2B" w:rsidR="00EE421E" w:rsidRDefault="00EE421E" w:rsidP="003768FB">
    <w:pPr>
      <w:pStyle w:val="Pieddepage"/>
      <w:pBdr>
        <w:top w:val="single" w:sz="4" w:space="0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clear" w:pos="4536"/>
        <w:tab w:val="right" w:pos="10490"/>
        <w:tab w:val="right" w:pos="14459"/>
      </w:tabs>
      <w:jc w:val="center"/>
    </w:pPr>
    <w:r>
      <w:rPr>
        <w:rFonts w:cs="Arial"/>
        <w:sz w:val="20"/>
      </w:rPr>
      <w:t xml:space="preserve">Page </w:t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AE0B1B">
      <w:rPr>
        <w:rStyle w:val="Numrodepage"/>
        <w:noProof/>
      </w:rPr>
      <w:t>10</w:t>
    </w:r>
    <w:r>
      <w:rPr>
        <w:rStyle w:val="Numrodepage"/>
      </w:rPr>
      <w:fldChar w:fldCharType="end"/>
    </w:r>
    <w:r>
      <w:rPr>
        <w:rStyle w:val="Numrodepage"/>
      </w:rPr>
      <w:t xml:space="preserve"> on </w:t>
    </w:r>
    <w:r>
      <w:rPr>
        <w:rStyle w:val="Numrodepage"/>
      </w:rPr>
      <w:fldChar w:fldCharType="begin"/>
    </w:r>
    <w:r>
      <w:rPr>
        <w:rStyle w:val="Numrodepage"/>
      </w:rPr>
      <w:instrText xml:space="preserve"> NUMPAGES \*Arabic </w:instrText>
    </w:r>
    <w:r>
      <w:rPr>
        <w:rStyle w:val="Numrodepage"/>
      </w:rPr>
      <w:fldChar w:fldCharType="separate"/>
    </w:r>
    <w:r w:rsidR="00AE0B1B">
      <w:rPr>
        <w:rStyle w:val="Numrodepage"/>
        <w:noProof/>
      </w:rPr>
      <w:t>23</w:t>
    </w:r>
    <w:r>
      <w:rPr>
        <w:rStyle w:val="Numrodepage"/>
      </w:rPr>
      <w:fldChar w:fldCharType="end"/>
    </w:r>
  </w:p>
  <w:p w14:paraId="274707AF" w14:textId="77777777" w:rsidR="00EE421E" w:rsidRDefault="00EE421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28CD6F" w14:textId="77777777" w:rsidR="0087519F" w:rsidRDefault="0087519F" w:rsidP="003768FB">
      <w:pPr>
        <w:spacing w:after="0" w:line="240" w:lineRule="auto"/>
      </w:pPr>
      <w:r>
        <w:separator/>
      </w:r>
    </w:p>
  </w:footnote>
  <w:footnote w:type="continuationSeparator" w:id="0">
    <w:p w14:paraId="15BEEA09" w14:textId="77777777" w:rsidR="0087519F" w:rsidRDefault="0087519F" w:rsidP="003768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14" w:type="dxa"/>
      <w:tblInd w:w="-6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43"/>
      <w:gridCol w:w="4838"/>
      <w:gridCol w:w="2533"/>
    </w:tblGrid>
    <w:tr w:rsidR="00EE421E" w14:paraId="169FAFDA" w14:textId="77777777" w:rsidTr="003768FB">
      <w:trPr>
        <w:cantSplit/>
        <w:trHeight w:val="712"/>
      </w:trPr>
      <w:tc>
        <w:tcPr>
          <w:tcW w:w="2943" w:type="dxa"/>
          <w:vAlign w:val="center"/>
        </w:tcPr>
        <w:p w14:paraId="6FE62741" w14:textId="77777777" w:rsidR="00EE421E" w:rsidRDefault="00EE421E" w:rsidP="003768FB">
          <w:pPr>
            <w:pStyle w:val="En-tte"/>
            <w:rPr>
              <w:rFonts w:ascii="Arial" w:hAnsi="Arial" w:cs="Arial"/>
              <w:color w:val="FF0000"/>
              <w:sz w:val="36"/>
            </w:rPr>
          </w:pPr>
          <w:r>
            <w:rPr>
              <w:rFonts w:cs="Tahoma"/>
              <w:b/>
              <w:bCs/>
              <w:noProof/>
              <w:color w:val="FFFFFF"/>
              <w:sz w:val="48"/>
              <w:szCs w:val="48"/>
              <w:lang w:eastAsia="fr-FR"/>
            </w:rPr>
            <w:drawing>
              <wp:inline distT="0" distB="0" distL="0" distR="0" wp14:anchorId="7407F378" wp14:editId="7014432B">
                <wp:extent cx="1733550" cy="352425"/>
                <wp:effectExtent l="19050" t="0" r="0" b="0"/>
                <wp:docPr id="21" name="Image 21" descr="SOC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OC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35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38" w:type="dxa"/>
          <w:vAlign w:val="center"/>
        </w:tcPr>
        <w:p w14:paraId="6B7CDC86" w14:textId="77777777" w:rsidR="00EE421E" w:rsidRDefault="00EE421E" w:rsidP="003768FB">
          <w:pPr>
            <w:pStyle w:val="En-tte"/>
            <w:jc w:val="center"/>
            <w:rPr>
              <w:rFonts w:ascii="Arial" w:hAnsi="Arial" w:cs="Arial"/>
              <w:b/>
              <w:bCs/>
              <w:sz w:val="40"/>
            </w:rPr>
          </w:pPr>
          <w:r>
            <w:rPr>
              <w:rFonts w:ascii="Arial" w:hAnsi="Arial" w:cs="Arial"/>
              <w:b/>
              <w:bCs/>
              <w:sz w:val="32"/>
              <w:szCs w:val="32"/>
            </w:rPr>
            <w:t>RUSSIE CLOUD IAAS</w:t>
          </w:r>
        </w:p>
      </w:tc>
      <w:tc>
        <w:tcPr>
          <w:tcW w:w="2533" w:type="dxa"/>
          <w:vAlign w:val="center"/>
        </w:tcPr>
        <w:p w14:paraId="302500E2" w14:textId="77777777" w:rsidR="00EE421E" w:rsidRDefault="00EE421E" w:rsidP="003768FB">
          <w:pPr>
            <w:pStyle w:val="En-tte"/>
            <w:jc w:val="center"/>
            <w:rPr>
              <w:rFonts w:ascii="Arial" w:hAnsi="Arial" w:cs="Arial"/>
              <w:color w:val="FF0000"/>
              <w:sz w:val="36"/>
            </w:rPr>
          </w:pPr>
          <w:r>
            <w:rPr>
              <w:rFonts w:ascii="Arial" w:hAnsi="Arial" w:cs="Arial"/>
              <w:color w:val="FF0000"/>
              <w:sz w:val="36"/>
            </w:rPr>
            <w:t>C1</w:t>
          </w:r>
        </w:p>
      </w:tc>
    </w:tr>
    <w:tr w:rsidR="00EE421E" w14:paraId="5653BE19" w14:textId="77777777" w:rsidTr="003768FB">
      <w:trPr>
        <w:cantSplit/>
        <w:trHeight w:val="529"/>
      </w:trPr>
      <w:tc>
        <w:tcPr>
          <w:tcW w:w="2943" w:type="dxa"/>
          <w:vAlign w:val="center"/>
        </w:tcPr>
        <w:p w14:paraId="0729F832" w14:textId="77777777" w:rsidR="00EE421E" w:rsidRDefault="00EE421E" w:rsidP="003768FB">
          <w:pPr>
            <w:jc w:val="center"/>
            <w:rPr>
              <w:sz w:val="20"/>
            </w:rPr>
          </w:pPr>
          <w:r>
            <w:rPr>
              <w:sz w:val="20"/>
            </w:rPr>
            <w:t>RESG/GTS/IBF/APS</w:t>
          </w:r>
        </w:p>
      </w:tc>
      <w:tc>
        <w:tcPr>
          <w:tcW w:w="4838" w:type="dxa"/>
          <w:vAlign w:val="center"/>
        </w:tcPr>
        <w:p w14:paraId="702339E7" w14:textId="77777777" w:rsidR="00EE421E" w:rsidRPr="00855764" w:rsidRDefault="00EE421E" w:rsidP="003768FB">
          <w:pPr>
            <w:pStyle w:val="Titre6"/>
            <w:ind w:left="0" w:firstLine="0"/>
            <w:rPr>
              <w:rFonts w:cs="Arial"/>
              <w:sz w:val="24"/>
            </w:rPr>
          </w:pPr>
        </w:p>
      </w:tc>
      <w:tc>
        <w:tcPr>
          <w:tcW w:w="2533" w:type="dxa"/>
          <w:vAlign w:val="center"/>
        </w:tcPr>
        <w:p w14:paraId="12714569" w14:textId="47618D40" w:rsidR="00EE421E" w:rsidRDefault="00EE421E" w:rsidP="003768FB">
          <w:pPr>
            <w:spacing w:before="20" w:after="20"/>
            <w:rPr>
              <w:sz w:val="20"/>
            </w:rPr>
          </w:pPr>
          <w:r>
            <w:rPr>
              <w:sz w:val="20"/>
            </w:rPr>
            <w:t xml:space="preserve">       Model version 1.00</w:t>
          </w:r>
        </w:p>
        <w:p w14:paraId="1E80959A" w14:textId="529F37C3" w:rsidR="00EE421E" w:rsidRDefault="00EE421E" w:rsidP="003768FB">
          <w:pPr>
            <w:spacing w:before="20" w:after="20"/>
            <w:jc w:val="center"/>
            <w:rPr>
              <w:sz w:val="20"/>
            </w:rPr>
          </w:pPr>
          <w:r>
            <w:rPr>
              <w:sz w:val="20"/>
            </w:rPr>
            <w:t>UPDATE : 15</w:t>
          </w:r>
          <w:r w:rsidRPr="00F96DC5">
            <w:rPr>
              <w:sz w:val="20"/>
            </w:rPr>
            <w:t>/</w:t>
          </w:r>
          <w:r>
            <w:rPr>
              <w:sz w:val="20"/>
            </w:rPr>
            <w:t>11</w:t>
          </w:r>
          <w:r w:rsidRPr="00F96DC5">
            <w:rPr>
              <w:sz w:val="20"/>
            </w:rPr>
            <w:t>/</w:t>
          </w:r>
          <w:r>
            <w:rPr>
              <w:sz w:val="20"/>
            </w:rPr>
            <w:t>2017</w:t>
          </w:r>
        </w:p>
        <w:p w14:paraId="45F80139" w14:textId="5EC70BD5" w:rsidR="00EE421E" w:rsidRDefault="00EE421E" w:rsidP="003768FB">
          <w:pPr>
            <w:spacing w:before="20" w:after="20"/>
            <w:jc w:val="center"/>
            <w:rPr>
              <w:b/>
              <w:sz w:val="16"/>
            </w:rPr>
          </w:pPr>
          <w:r>
            <w:rPr>
              <w:sz w:val="20"/>
            </w:rPr>
            <w:t xml:space="preserve">       Document version 0.9</w:t>
          </w:r>
        </w:p>
      </w:tc>
    </w:tr>
  </w:tbl>
  <w:p w14:paraId="65B0AF7A" w14:textId="77777777" w:rsidR="00EE421E" w:rsidRDefault="00EE421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CEEFA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u w:val="none"/>
        <w:lang w:val="fr-FR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color w:val="000000"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u w:val="single"/>
        <w:lang w:val="fr-CH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u w:val="singl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u w:val="singl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b w:val="0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 w:val="0"/>
        <w:u w:val="singl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b w:val="0"/>
        <w:u w:val="single"/>
      </w:rPr>
    </w:lvl>
  </w:abstractNum>
  <w:abstractNum w:abstractNumId="1" w15:restartNumberingAfterBreak="0">
    <w:nsid w:val="00975D77"/>
    <w:multiLevelType w:val="hybridMultilevel"/>
    <w:tmpl w:val="F210003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E11C0"/>
    <w:multiLevelType w:val="hybridMultilevel"/>
    <w:tmpl w:val="42C846B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1FDD"/>
    <w:multiLevelType w:val="hybridMultilevel"/>
    <w:tmpl w:val="483A4B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06747"/>
    <w:multiLevelType w:val="hybridMultilevel"/>
    <w:tmpl w:val="A73E9C9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1028A"/>
    <w:multiLevelType w:val="hybridMultilevel"/>
    <w:tmpl w:val="2F540A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43497"/>
    <w:multiLevelType w:val="hybridMultilevel"/>
    <w:tmpl w:val="693237A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B51AD"/>
    <w:multiLevelType w:val="hybridMultilevel"/>
    <w:tmpl w:val="326474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B258B"/>
    <w:multiLevelType w:val="hybridMultilevel"/>
    <w:tmpl w:val="F942E820"/>
    <w:lvl w:ilvl="0" w:tplc="040C0011">
      <w:start w:val="1"/>
      <w:numFmt w:val="decimal"/>
      <w:lvlText w:val="%1)"/>
      <w:lvlJc w:val="left"/>
      <w:pPr>
        <w:ind w:left="229" w:hanging="360"/>
      </w:pPr>
    </w:lvl>
    <w:lvl w:ilvl="1" w:tplc="040C0019" w:tentative="1">
      <w:start w:val="1"/>
      <w:numFmt w:val="lowerLetter"/>
      <w:lvlText w:val="%2."/>
      <w:lvlJc w:val="left"/>
      <w:pPr>
        <w:ind w:left="949" w:hanging="360"/>
      </w:pPr>
    </w:lvl>
    <w:lvl w:ilvl="2" w:tplc="040C001B" w:tentative="1">
      <w:start w:val="1"/>
      <w:numFmt w:val="lowerRoman"/>
      <w:lvlText w:val="%3."/>
      <w:lvlJc w:val="right"/>
      <w:pPr>
        <w:ind w:left="1669" w:hanging="180"/>
      </w:pPr>
    </w:lvl>
    <w:lvl w:ilvl="3" w:tplc="040C000F" w:tentative="1">
      <w:start w:val="1"/>
      <w:numFmt w:val="decimal"/>
      <w:lvlText w:val="%4."/>
      <w:lvlJc w:val="left"/>
      <w:pPr>
        <w:ind w:left="2389" w:hanging="360"/>
      </w:pPr>
    </w:lvl>
    <w:lvl w:ilvl="4" w:tplc="040C0019" w:tentative="1">
      <w:start w:val="1"/>
      <w:numFmt w:val="lowerLetter"/>
      <w:lvlText w:val="%5."/>
      <w:lvlJc w:val="left"/>
      <w:pPr>
        <w:ind w:left="3109" w:hanging="360"/>
      </w:pPr>
    </w:lvl>
    <w:lvl w:ilvl="5" w:tplc="040C001B" w:tentative="1">
      <w:start w:val="1"/>
      <w:numFmt w:val="lowerRoman"/>
      <w:lvlText w:val="%6."/>
      <w:lvlJc w:val="right"/>
      <w:pPr>
        <w:ind w:left="3829" w:hanging="180"/>
      </w:pPr>
    </w:lvl>
    <w:lvl w:ilvl="6" w:tplc="040C000F" w:tentative="1">
      <w:start w:val="1"/>
      <w:numFmt w:val="decimal"/>
      <w:lvlText w:val="%7."/>
      <w:lvlJc w:val="left"/>
      <w:pPr>
        <w:ind w:left="4549" w:hanging="360"/>
      </w:pPr>
    </w:lvl>
    <w:lvl w:ilvl="7" w:tplc="040C0019" w:tentative="1">
      <w:start w:val="1"/>
      <w:numFmt w:val="lowerLetter"/>
      <w:lvlText w:val="%8."/>
      <w:lvlJc w:val="left"/>
      <w:pPr>
        <w:ind w:left="5269" w:hanging="360"/>
      </w:pPr>
    </w:lvl>
    <w:lvl w:ilvl="8" w:tplc="040C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9" w15:restartNumberingAfterBreak="0">
    <w:nsid w:val="1D186289"/>
    <w:multiLevelType w:val="hybridMultilevel"/>
    <w:tmpl w:val="D16EDF8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3C577B"/>
    <w:multiLevelType w:val="hybridMultilevel"/>
    <w:tmpl w:val="86DAE3CE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91B46"/>
    <w:multiLevelType w:val="hybridMultilevel"/>
    <w:tmpl w:val="284E86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2744D"/>
    <w:multiLevelType w:val="hybridMultilevel"/>
    <w:tmpl w:val="84589974"/>
    <w:lvl w:ilvl="0" w:tplc="6AD28C36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9" w:hanging="360"/>
      </w:pPr>
    </w:lvl>
    <w:lvl w:ilvl="2" w:tplc="040C001B" w:tentative="1">
      <w:start w:val="1"/>
      <w:numFmt w:val="lowerRoman"/>
      <w:lvlText w:val="%3."/>
      <w:lvlJc w:val="right"/>
      <w:pPr>
        <w:ind w:left="949" w:hanging="180"/>
      </w:pPr>
    </w:lvl>
    <w:lvl w:ilvl="3" w:tplc="040C000F" w:tentative="1">
      <w:start w:val="1"/>
      <w:numFmt w:val="decimal"/>
      <w:lvlText w:val="%4."/>
      <w:lvlJc w:val="left"/>
      <w:pPr>
        <w:ind w:left="1669" w:hanging="360"/>
      </w:pPr>
    </w:lvl>
    <w:lvl w:ilvl="4" w:tplc="040C0019" w:tentative="1">
      <w:start w:val="1"/>
      <w:numFmt w:val="lowerLetter"/>
      <w:lvlText w:val="%5."/>
      <w:lvlJc w:val="left"/>
      <w:pPr>
        <w:ind w:left="2389" w:hanging="360"/>
      </w:pPr>
    </w:lvl>
    <w:lvl w:ilvl="5" w:tplc="040C001B" w:tentative="1">
      <w:start w:val="1"/>
      <w:numFmt w:val="lowerRoman"/>
      <w:lvlText w:val="%6."/>
      <w:lvlJc w:val="right"/>
      <w:pPr>
        <w:ind w:left="3109" w:hanging="180"/>
      </w:pPr>
    </w:lvl>
    <w:lvl w:ilvl="6" w:tplc="040C000F" w:tentative="1">
      <w:start w:val="1"/>
      <w:numFmt w:val="decimal"/>
      <w:lvlText w:val="%7."/>
      <w:lvlJc w:val="left"/>
      <w:pPr>
        <w:ind w:left="3829" w:hanging="360"/>
      </w:pPr>
    </w:lvl>
    <w:lvl w:ilvl="7" w:tplc="040C0019" w:tentative="1">
      <w:start w:val="1"/>
      <w:numFmt w:val="lowerLetter"/>
      <w:lvlText w:val="%8."/>
      <w:lvlJc w:val="left"/>
      <w:pPr>
        <w:ind w:left="4549" w:hanging="360"/>
      </w:pPr>
    </w:lvl>
    <w:lvl w:ilvl="8" w:tplc="040C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28FA330B"/>
    <w:multiLevelType w:val="hybridMultilevel"/>
    <w:tmpl w:val="B0A658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23C35"/>
    <w:multiLevelType w:val="hybridMultilevel"/>
    <w:tmpl w:val="FBC201D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776E5"/>
    <w:multiLevelType w:val="hybridMultilevel"/>
    <w:tmpl w:val="FBEC3CC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80C7C"/>
    <w:multiLevelType w:val="hybridMultilevel"/>
    <w:tmpl w:val="2B0821BE"/>
    <w:lvl w:ilvl="0" w:tplc="6C488EF8">
      <w:numFmt w:val="bullet"/>
      <w:lvlText w:val="+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61A0D"/>
    <w:multiLevelType w:val="hybridMultilevel"/>
    <w:tmpl w:val="576665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4C72A5"/>
    <w:multiLevelType w:val="hybridMultilevel"/>
    <w:tmpl w:val="E38E737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B6F35"/>
    <w:multiLevelType w:val="hybridMultilevel"/>
    <w:tmpl w:val="37A07F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A6E69"/>
    <w:multiLevelType w:val="hybridMultilevel"/>
    <w:tmpl w:val="F6B62D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A5DE4"/>
    <w:multiLevelType w:val="hybridMultilevel"/>
    <w:tmpl w:val="6D54A238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684B0C"/>
    <w:multiLevelType w:val="hybridMultilevel"/>
    <w:tmpl w:val="7F289D9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5C4906"/>
    <w:multiLevelType w:val="hybridMultilevel"/>
    <w:tmpl w:val="2E141BAC"/>
    <w:lvl w:ilvl="0" w:tplc="040C0011">
      <w:start w:val="1"/>
      <w:numFmt w:val="decimal"/>
      <w:lvlText w:val="%1)"/>
      <w:lvlJc w:val="left"/>
      <w:pPr>
        <w:ind w:left="229" w:hanging="360"/>
      </w:pPr>
    </w:lvl>
    <w:lvl w:ilvl="1" w:tplc="040C0019" w:tentative="1">
      <w:start w:val="1"/>
      <w:numFmt w:val="lowerLetter"/>
      <w:lvlText w:val="%2."/>
      <w:lvlJc w:val="left"/>
      <w:pPr>
        <w:ind w:left="949" w:hanging="360"/>
      </w:pPr>
    </w:lvl>
    <w:lvl w:ilvl="2" w:tplc="040C001B" w:tentative="1">
      <w:start w:val="1"/>
      <w:numFmt w:val="lowerRoman"/>
      <w:lvlText w:val="%3."/>
      <w:lvlJc w:val="right"/>
      <w:pPr>
        <w:ind w:left="1669" w:hanging="180"/>
      </w:pPr>
    </w:lvl>
    <w:lvl w:ilvl="3" w:tplc="040C000F" w:tentative="1">
      <w:start w:val="1"/>
      <w:numFmt w:val="decimal"/>
      <w:lvlText w:val="%4."/>
      <w:lvlJc w:val="left"/>
      <w:pPr>
        <w:ind w:left="2389" w:hanging="360"/>
      </w:pPr>
    </w:lvl>
    <w:lvl w:ilvl="4" w:tplc="040C0019" w:tentative="1">
      <w:start w:val="1"/>
      <w:numFmt w:val="lowerLetter"/>
      <w:lvlText w:val="%5."/>
      <w:lvlJc w:val="left"/>
      <w:pPr>
        <w:ind w:left="3109" w:hanging="360"/>
      </w:pPr>
    </w:lvl>
    <w:lvl w:ilvl="5" w:tplc="040C001B" w:tentative="1">
      <w:start w:val="1"/>
      <w:numFmt w:val="lowerRoman"/>
      <w:lvlText w:val="%6."/>
      <w:lvlJc w:val="right"/>
      <w:pPr>
        <w:ind w:left="3829" w:hanging="180"/>
      </w:pPr>
    </w:lvl>
    <w:lvl w:ilvl="6" w:tplc="040C000F" w:tentative="1">
      <w:start w:val="1"/>
      <w:numFmt w:val="decimal"/>
      <w:lvlText w:val="%7."/>
      <w:lvlJc w:val="left"/>
      <w:pPr>
        <w:ind w:left="4549" w:hanging="360"/>
      </w:pPr>
    </w:lvl>
    <w:lvl w:ilvl="7" w:tplc="040C0019" w:tentative="1">
      <w:start w:val="1"/>
      <w:numFmt w:val="lowerLetter"/>
      <w:lvlText w:val="%8."/>
      <w:lvlJc w:val="left"/>
      <w:pPr>
        <w:ind w:left="5269" w:hanging="360"/>
      </w:pPr>
    </w:lvl>
    <w:lvl w:ilvl="8" w:tplc="040C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24" w15:restartNumberingAfterBreak="0">
    <w:nsid w:val="420F774A"/>
    <w:multiLevelType w:val="hybridMultilevel"/>
    <w:tmpl w:val="61D6CED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15CC7"/>
    <w:multiLevelType w:val="hybridMultilevel"/>
    <w:tmpl w:val="FC4C81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72ACC"/>
    <w:multiLevelType w:val="hybridMultilevel"/>
    <w:tmpl w:val="3A96E84A"/>
    <w:lvl w:ilvl="0" w:tplc="EEC218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trike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66047"/>
    <w:multiLevelType w:val="hybridMultilevel"/>
    <w:tmpl w:val="B340245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283C77"/>
    <w:multiLevelType w:val="hybridMultilevel"/>
    <w:tmpl w:val="B25615BC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01B6E"/>
    <w:multiLevelType w:val="hybridMultilevel"/>
    <w:tmpl w:val="03682A04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C04E7"/>
    <w:multiLevelType w:val="hybridMultilevel"/>
    <w:tmpl w:val="7A5202B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FF7164"/>
    <w:multiLevelType w:val="hybridMultilevel"/>
    <w:tmpl w:val="AD922E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833718"/>
    <w:multiLevelType w:val="hybridMultilevel"/>
    <w:tmpl w:val="BC4E7E98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384FE1"/>
    <w:multiLevelType w:val="hybridMultilevel"/>
    <w:tmpl w:val="5612435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EB2043"/>
    <w:multiLevelType w:val="hybridMultilevel"/>
    <w:tmpl w:val="C688F3F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90F1C"/>
    <w:multiLevelType w:val="hybridMultilevel"/>
    <w:tmpl w:val="D312DC8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C73F32"/>
    <w:multiLevelType w:val="hybridMultilevel"/>
    <w:tmpl w:val="29087E3C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0A90C1D"/>
    <w:multiLevelType w:val="hybridMultilevel"/>
    <w:tmpl w:val="E5DAA0F6"/>
    <w:lvl w:ilvl="0" w:tplc="040C0001">
      <w:start w:val="1"/>
      <w:numFmt w:val="bullet"/>
      <w:lvlText w:val=""/>
      <w:lvlJc w:val="left"/>
      <w:pPr>
        <w:ind w:left="23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93" w:hanging="360"/>
      </w:pPr>
      <w:rPr>
        <w:rFonts w:ascii="Wingdings" w:hAnsi="Wingdings" w:hint="default"/>
      </w:rPr>
    </w:lvl>
  </w:abstractNum>
  <w:abstractNum w:abstractNumId="38" w15:restartNumberingAfterBreak="0">
    <w:nsid w:val="62077B23"/>
    <w:multiLevelType w:val="hybridMultilevel"/>
    <w:tmpl w:val="23CEE4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5D045E"/>
    <w:multiLevelType w:val="hybridMultilevel"/>
    <w:tmpl w:val="53B2494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BE7B6E"/>
    <w:multiLevelType w:val="hybridMultilevel"/>
    <w:tmpl w:val="1B20F2FC"/>
    <w:lvl w:ilvl="0" w:tplc="C108D78A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6154AF"/>
    <w:multiLevelType w:val="hybridMultilevel"/>
    <w:tmpl w:val="1CD0DD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C515DC"/>
    <w:multiLevelType w:val="hybridMultilevel"/>
    <w:tmpl w:val="01B6E060"/>
    <w:lvl w:ilvl="0" w:tplc="6C488EF8">
      <w:numFmt w:val="bullet"/>
      <w:lvlText w:val="+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C01027"/>
    <w:multiLevelType w:val="hybridMultilevel"/>
    <w:tmpl w:val="A1D4D2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3F7C9A"/>
    <w:multiLevelType w:val="hybridMultilevel"/>
    <w:tmpl w:val="7338BA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D5AD3"/>
    <w:multiLevelType w:val="hybridMultilevel"/>
    <w:tmpl w:val="4328B92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FE074E"/>
    <w:multiLevelType w:val="hybridMultilevel"/>
    <w:tmpl w:val="D44E3828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7" w15:restartNumberingAfterBreak="0">
    <w:nsid w:val="7CC13FE8"/>
    <w:multiLevelType w:val="hybridMultilevel"/>
    <w:tmpl w:val="BF580BAA"/>
    <w:lvl w:ilvl="0" w:tplc="2BE666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5"/>
  </w:num>
  <w:num w:numId="5">
    <w:abstractNumId w:val="30"/>
  </w:num>
  <w:num w:numId="6">
    <w:abstractNumId w:val="14"/>
  </w:num>
  <w:num w:numId="7">
    <w:abstractNumId w:val="27"/>
  </w:num>
  <w:num w:numId="8">
    <w:abstractNumId w:val="18"/>
  </w:num>
  <w:num w:numId="9">
    <w:abstractNumId w:val="39"/>
  </w:num>
  <w:num w:numId="10">
    <w:abstractNumId w:val="20"/>
  </w:num>
  <w:num w:numId="11">
    <w:abstractNumId w:val="4"/>
  </w:num>
  <w:num w:numId="12">
    <w:abstractNumId w:val="7"/>
  </w:num>
  <w:num w:numId="13">
    <w:abstractNumId w:val="34"/>
  </w:num>
  <w:num w:numId="14">
    <w:abstractNumId w:val="6"/>
  </w:num>
  <w:num w:numId="15">
    <w:abstractNumId w:val="24"/>
  </w:num>
  <w:num w:numId="16">
    <w:abstractNumId w:val="41"/>
  </w:num>
  <w:num w:numId="17">
    <w:abstractNumId w:val="5"/>
  </w:num>
  <w:num w:numId="18">
    <w:abstractNumId w:val="47"/>
  </w:num>
  <w:num w:numId="19">
    <w:abstractNumId w:val="16"/>
  </w:num>
  <w:num w:numId="20">
    <w:abstractNumId w:val="42"/>
  </w:num>
  <w:num w:numId="21">
    <w:abstractNumId w:val="28"/>
  </w:num>
  <w:num w:numId="22">
    <w:abstractNumId w:val="21"/>
  </w:num>
  <w:num w:numId="23">
    <w:abstractNumId w:val="3"/>
  </w:num>
  <w:num w:numId="24">
    <w:abstractNumId w:val="44"/>
  </w:num>
  <w:num w:numId="25">
    <w:abstractNumId w:val="17"/>
  </w:num>
  <w:num w:numId="26">
    <w:abstractNumId w:val="13"/>
  </w:num>
  <w:num w:numId="27">
    <w:abstractNumId w:val="15"/>
  </w:num>
  <w:num w:numId="28">
    <w:abstractNumId w:val="46"/>
  </w:num>
  <w:num w:numId="29">
    <w:abstractNumId w:val="33"/>
  </w:num>
  <w:num w:numId="30">
    <w:abstractNumId w:val="26"/>
  </w:num>
  <w:num w:numId="31">
    <w:abstractNumId w:val="23"/>
  </w:num>
  <w:num w:numId="32">
    <w:abstractNumId w:val="8"/>
  </w:num>
  <w:num w:numId="33">
    <w:abstractNumId w:val="9"/>
  </w:num>
  <w:num w:numId="34">
    <w:abstractNumId w:val="45"/>
  </w:num>
  <w:num w:numId="35">
    <w:abstractNumId w:val="2"/>
  </w:num>
  <w:num w:numId="36">
    <w:abstractNumId w:val="38"/>
  </w:num>
  <w:num w:numId="37">
    <w:abstractNumId w:val="37"/>
  </w:num>
  <w:num w:numId="38">
    <w:abstractNumId w:val="40"/>
  </w:num>
  <w:num w:numId="39">
    <w:abstractNumId w:val="22"/>
  </w:num>
  <w:num w:numId="40">
    <w:abstractNumId w:val="43"/>
  </w:num>
  <w:num w:numId="41">
    <w:abstractNumId w:val="11"/>
  </w:num>
  <w:num w:numId="42">
    <w:abstractNumId w:val="10"/>
  </w:num>
  <w:num w:numId="43">
    <w:abstractNumId w:val="32"/>
  </w:num>
  <w:num w:numId="44">
    <w:abstractNumId w:val="29"/>
  </w:num>
  <w:num w:numId="45">
    <w:abstractNumId w:val="35"/>
  </w:num>
  <w:num w:numId="46">
    <w:abstractNumId w:val="31"/>
  </w:num>
  <w:num w:numId="47">
    <w:abstractNumId w:val="1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619"/>
    <w:rsid w:val="00005B56"/>
    <w:rsid w:val="000110E0"/>
    <w:rsid w:val="00012756"/>
    <w:rsid w:val="0001459C"/>
    <w:rsid w:val="000231EF"/>
    <w:rsid w:val="000304DA"/>
    <w:rsid w:val="0003551D"/>
    <w:rsid w:val="0004695B"/>
    <w:rsid w:val="000518B8"/>
    <w:rsid w:val="0005399D"/>
    <w:rsid w:val="0005581F"/>
    <w:rsid w:val="00055B97"/>
    <w:rsid w:val="00061FD0"/>
    <w:rsid w:val="00062900"/>
    <w:rsid w:val="000648F0"/>
    <w:rsid w:val="00066E87"/>
    <w:rsid w:val="00070D75"/>
    <w:rsid w:val="000722F0"/>
    <w:rsid w:val="00073F79"/>
    <w:rsid w:val="000761D7"/>
    <w:rsid w:val="000767E0"/>
    <w:rsid w:val="00081027"/>
    <w:rsid w:val="000862CF"/>
    <w:rsid w:val="00094F0F"/>
    <w:rsid w:val="000B2242"/>
    <w:rsid w:val="000B54BB"/>
    <w:rsid w:val="000C268F"/>
    <w:rsid w:val="000C3B33"/>
    <w:rsid w:val="000D1F53"/>
    <w:rsid w:val="000D31B3"/>
    <w:rsid w:val="000D338C"/>
    <w:rsid w:val="000D7B27"/>
    <w:rsid w:val="000E04E7"/>
    <w:rsid w:val="000E1038"/>
    <w:rsid w:val="000E6352"/>
    <w:rsid w:val="000F3686"/>
    <w:rsid w:val="00103654"/>
    <w:rsid w:val="001044F0"/>
    <w:rsid w:val="00107041"/>
    <w:rsid w:val="0011071E"/>
    <w:rsid w:val="00115AF0"/>
    <w:rsid w:val="001174D9"/>
    <w:rsid w:val="001177B4"/>
    <w:rsid w:val="001225F5"/>
    <w:rsid w:val="00122865"/>
    <w:rsid w:val="00122E73"/>
    <w:rsid w:val="001233E9"/>
    <w:rsid w:val="00123D64"/>
    <w:rsid w:val="00124329"/>
    <w:rsid w:val="001418BA"/>
    <w:rsid w:val="00143C79"/>
    <w:rsid w:val="00146177"/>
    <w:rsid w:val="00162C53"/>
    <w:rsid w:val="00164B06"/>
    <w:rsid w:val="00166143"/>
    <w:rsid w:val="00170672"/>
    <w:rsid w:val="00184BE3"/>
    <w:rsid w:val="00187808"/>
    <w:rsid w:val="00190760"/>
    <w:rsid w:val="00191417"/>
    <w:rsid w:val="00195E64"/>
    <w:rsid w:val="001968F4"/>
    <w:rsid w:val="001A2893"/>
    <w:rsid w:val="001A5B48"/>
    <w:rsid w:val="001A691B"/>
    <w:rsid w:val="001B381B"/>
    <w:rsid w:val="001B4D59"/>
    <w:rsid w:val="001B6587"/>
    <w:rsid w:val="001B69B3"/>
    <w:rsid w:val="001C118F"/>
    <w:rsid w:val="001C3471"/>
    <w:rsid w:val="001C6DA3"/>
    <w:rsid w:val="001D3086"/>
    <w:rsid w:val="001D448F"/>
    <w:rsid w:val="001D50F1"/>
    <w:rsid w:val="001E397F"/>
    <w:rsid w:val="001F2179"/>
    <w:rsid w:val="001F5D08"/>
    <w:rsid w:val="001F7362"/>
    <w:rsid w:val="0020101E"/>
    <w:rsid w:val="00211C16"/>
    <w:rsid w:val="002131C6"/>
    <w:rsid w:val="002153B0"/>
    <w:rsid w:val="00215679"/>
    <w:rsid w:val="00220089"/>
    <w:rsid w:val="00220B4B"/>
    <w:rsid w:val="00220F58"/>
    <w:rsid w:val="00230D50"/>
    <w:rsid w:val="0023147F"/>
    <w:rsid w:val="00233189"/>
    <w:rsid w:val="00237E1D"/>
    <w:rsid w:val="002403E1"/>
    <w:rsid w:val="00244236"/>
    <w:rsid w:val="002458AC"/>
    <w:rsid w:val="00247740"/>
    <w:rsid w:val="00251DD3"/>
    <w:rsid w:val="00254CB0"/>
    <w:rsid w:val="00256B90"/>
    <w:rsid w:val="00257C13"/>
    <w:rsid w:val="00261167"/>
    <w:rsid w:val="002616B2"/>
    <w:rsid w:val="00267188"/>
    <w:rsid w:val="00271417"/>
    <w:rsid w:val="00281462"/>
    <w:rsid w:val="00282F14"/>
    <w:rsid w:val="002852F5"/>
    <w:rsid w:val="00285F1C"/>
    <w:rsid w:val="002860F7"/>
    <w:rsid w:val="002965DA"/>
    <w:rsid w:val="0029739D"/>
    <w:rsid w:val="002A02E9"/>
    <w:rsid w:val="002A284F"/>
    <w:rsid w:val="002A46E2"/>
    <w:rsid w:val="002A6F76"/>
    <w:rsid w:val="002C0590"/>
    <w:rsid w:val="002C2246"/>
    <w:rsid w:val="002C227F"/>
    <w:rsid w:val="002C2B1A"/>
    <w:rsid w:val="002D1A65"/>
    <w:rsid w:val="002D53CD"/>
    <w:rsid w:val="002E1580"/>
    <w:rsid w:val="002E3AB8"/>
    <w:rsid w:val="002E5ED9"/>
    <w:rsid w:val="002F08C9"/>
    <w:rsid w:val="002F08F8"/>
    <w:rsid w:val="002F51FB"/>
    <w:rsid w:val="002F5792"/>
    <w:rsid w:val="00301466"/>
    <w:rsid w:val="0031244E"/>
    <w:rsid w:val="003165C3"/>
    <w:rsid w:val="003327C9"/>
    <w:rsid w:val="00333F3C"/>
    <w:rsid w:val="00335A9C"/>
    <w:rsid w:val="00340C91"/>
    <w:rsid w:val="003524FC"/>
    <w:rsid w:val="003556F8"/>
    <w:rsid w:val="0036217C"/>
    <w:rsid w:val="00364ECD"/>
    <w:rsid w:val="00366B63"/>
    <w:rsid w:val="003726E7"/>
    <w:rsid w:val="0037506A"/>
    <w:rsid w:val="00376678"/>
    <w:rsid w:val="003768FB"/>
    <w:rsid w:val="00380A76"/>
    <w:rsid w:val="00381758"/>
    <w:rsid w:val="003827E4"/>
    <w:rsid w:val="00382FA2"/>
    <w:rsid w:val="00383799"/>
    <w:rsid w:val="00383A43"/>
    <w:rsid w:val="00392588"/>
    <w:rsid w:val="003941BE"/>
    <w:rsid w:val="00397713"/>
    <w:rsid w:val="003979AB"/>
    <w:rsid w:val="003A05A2"/>
    <w:rsid w:val="003A2EB3"/>
    <w:rsid w:val="003B2144"/>
    <w:rsid w:val="003B4934"/>
    <w:rsid w:val="003C0D7F"/>
    <w:rsid w:val="003C48AF"/>
    <w:rsid w:val="003C6FB2"/>
    <w:rsid w:val="003D0C36"/>
    <w:rsid w:val="003D161C"/>
    <w:rsid w:val="003D5CA6"/>
    <w:rsid w:val="003D6519"/>
    <w:rsid w:val="003E54D9"/>
    <w:rsid w:val="003E5D9E"/>
    <w:rsid w:val="003E7954"/>
    <w:rsid w:val="003F0D5E"/>
    <w:rsid w:val="00404E1B"/>
    <w:rsid w:val="00407B85"/>
    <w:rsid w:val="00407E2E"/>
    <w:rsid w:val="00407E37"/>
    <w:rsid w:val="00413E5F"/>
    <w:rsid w:val="00422354"/>
    <w:rsid w:val="00424E46"/>
    <w:rsid w:val="00427CC2"/>
    <w:rsid w:val="00427E7B"/>
    <w:rsid w:val="00434932"/>
    <w:rsid w:val="0043548B"/>
    <w:rsid w:val="004466BB"/>
    <w:rsid w:val="00450AD7"/>
    <w:rsid w:val="00455756"/>
    <w:rsid w:val="00456156"/>
    <w:rsid w:val="00462103"/>
    <w:rsid w:val="0046233E"/>
    <w:rsid w:val="004656A9"/>
    <w:rsid w:val="00465C37"/>
    <w:rsid w:val="004700FC"/>
    <w:rsid w:val="004712A1"/>
    <w:rsid w:val="00473034"/>
    <w:rsid w:val="00481FAA"/>
    <w:rsid w:val="00484145"/>
    <w:rsid w:val="00485B06"/>
    <w:rsid w:val="00494EF2"/>
    <w:rsid w:val="004969AA"/>
    <w:rsid w:val="00496A40"/>
    <w:rsid w:val="00496E64"/>
    <w:rsid w:val="004A5306"/>
    <w:rsid w:val="004A7B15"/>
    <w:rsid w:val="004B1AF8"/>
    <w:rsid w:val="004B41E2"/>
    <w:rsid w:val="004B4D77"/>
    <w:rsid w:val="004C0755"/>
    <w:rsid w:val="004C1B71"/>
    <w:rsid w:val="004D1E2F"/>
    <w:rsid w:val="004E7E8C"/>
    <w:rsid w:val="004F016B"/>
    <w:rsid w:val="004F0379"/>
    <w:rsid w:val="004F039D"/>
    <w:rsid w:val="004F11E3"/>
    <w:rsid w:val="004F6785"/>
    <w:rsid w:val="00501EDC"/>
    <w:rsid w:val="00503D78"/>
    <w:rsid w:val="00506C09"/>
    <w:rsid w:val="005077B6"/>
    <w:rsid w:val="00512150"/>
    <w:rsid w:val="00513427"/>
    <w:rsid w:val="00514A38"/>
    <w:rsid w:val="00520A67"/>
    <w:rsid w:val="00522DE1"/>
    <w:rsid w:val="0052382A"/>
    <w:rsid w:val="00524D02"/>
    <w:rsid w:val="00526037"/>
    <w:rsid w:val="00526607"/>
    <w:rsid w:val="00533BE6"/>
    <w:rsid w:val="005364FD"/>
    <w:rsid w:val="00537DD0"/>
    <w:rsid w:val="00542EEC"/>
    <w:rsid w:val="0055110B"/>
    <w:rsid w:val="00551D5C"/>
    <w:rsid w:val="00560C0A"/>
    <w:rsid w:val="00561743"/>
    <w:rsid w:val="0056452E"/>
    <w:rsid w:val="00564DA6"/>
    <w:rsid w:val="005676C0"/>
    <w:rsid w:val="00571110"/>
    <w:rsid w:val="005724EE"/>
    <w:rsid w:val="00573655"/>
    <w:rsid w:val="00574B2B"/>
    <w:rsid w:val="00581FF7"/>
    <w:rsid w:val="00582C8E"/>
    <w:rsid w:val="005854AF"/>
    <w:rsid w:val="00587EFC"/>
    <w:rsid w:val="005A29F6"/>
    <w:rsid w:val="005A6CAB"/>
    <w:rsid w:val="005B2A05"/>
    <w:rsid w:val="005C7CEF"/>
    <w:rsid w:val="005D028A"/>
    <w:rsid w:val="005D2ED7"/>
    <w:rsid w:val="005D35AA"/>
    <w:rsid w:val="005F3DB2"/>
    <w:rsid w:val="005F6A94"/>
    <w:rsid w:val="00603E87"/>
    <w:rsid w:val="0060604F"/>
    <w:rsid w:val="0061007E"/>
    <w:rsid w:val="00611657"/>
    <w:rsid w:val="00613A87"/>
    <w:rsid w:val="00622261"/>
    <w:rsid w:val="00624B01"/>
    <w:rsid w:val="00626920"/>
    <w:rsid w:val="00635F2E"/>
    <w:rsid w:val="00635FBD"/>
    <w:rsid w:val="006371EA"/>
    <w:rsid w:val="00640D09"/>
    <w:rsid w:val="006415CC"/>
    <w:rsid w:val="00641850"/>
    <w:rsid w:val="00651048"/>
    <w:rsid w:val="00654343"/>
    <w:rsid w:val="0065505E"/>
    <w:rsid w:val="00662FFB"/>
    <w:rsid w:val="00663BCA"/>
    <w:rsid w:val="006706FE"/>
    <w:rsid w:val="00671395"/>
    <w:rsid w:val="0068016D"/>
    <w:rsid w:val="00682E30"/>
    <w:rsid w:val="00684AC1"/>
    <w:rsid w:val="006929ED"/>
    <w:rsid w:val="00694BDF"/>
    <w:rsid w:val="006A0583"/>
    <w:rsid w:val="006A1F91"/>
    <w:rsid w:val="006A38B5"/>
    <w:rsid w:val="006A458B"/>
    <w:rsid w:val="006A742D"/>
    <w:rsid w:val="006B2E5C"/>
    <w:rsid w:val="006B3FCC"/>
    <w:rsid w:val="006C026F"/>
    <w:rsid w:val="006C2EA6"/>
    <w:rsid w:val="006C428E"/>
    <w:rsid w:val="006C55B2"/>
    <w:rsid w:val="006C68A4"/>
    <w:rsid w:val="006D21A4"/>
    <w:rsid w:val="006D61E9"/>
    <w:rsid w:val="006D6404"/>
    <w:rsid w:val="006D7FA4"/>
    <w:rsid w:val="006F1761"/>
    <w:rsid w:val="006F2BFA"/>
    <w:rsid w:val="006F2C3E"/>
    <w:rsid w:val="006F3B4E"/>
    <w:rsid w:val="006F5713"/>
    <w:rsid w:val="007010A7"/>
    <w:rsid w:val="007014D3"/>
    <w:rsid w:val="00703D90"/>
    <w:rsid w:val="007051A1"/>
    <w:rsid w:val="00705343"/>
    <w:rsid w:val="0070799D"/>
    <w:rsid w:val="007105FE"/>
    <w:rsid w:val="00711A13"/>
    <w:rsid w:val="007123B1"/>
    <w:rsid w:val="007130EB"/>
    <w:rsid w:val="007158FB"/>
    <w:rsid w:val="00715FA9"/>
    <w:rsid w:val="007216F0"/>
    <w:rsid w:val="00731D7B"/>
    <w:rsid w:val="00732053"/>
    <w:rsid w:val="00735F75"/>
    <w:rsid w:val="0074015C"/>
    <w:rsid w:val="007404E0"/>
    <w:rsid w:val="00743153"/>
    <w:rsid w:val="00745244"/>
    <w:rsid w:val="0075639E"/>
    <w:rsid w:val="007627AA"/>
    <w:rsid w:val="00767E99"/>
    <w:rsid w:val="00783348"/>
    <w:rsid w:val="00783D5D"/>
    <w:rsid w:val="00784BBF"/>
    <w:rsid w:val="007876CA"/>
    <w:rsid w:val="00796B6D"/>
    <w:rsid w:val="007A1384"/>
    <w:rsid w:val="007A2667"/>
    <w:rsid w:val="007A2951"/>
    <w:rsid w:val="007A3025"/>
    <w:rsid w:val="007A3C3A"/>
    <w:rsid w:val="007A565D"/>
    <w:rsid w:val="007A610E"/>
    <w:rsid w:val="007A6A56"/>
    <w:rsid w:val="007B1FE6"/>
    <w:rsid w:val="007B27FB"/>
    <w:rsid w:val="007B4AE7"/>
    <w:rsid w:val="007B544F"/>
    <w:rsid w:val="007C11D4"/>
    <w:rsid w:val="007C6EE4"/>
    <w:rsid w:val="007C77F9"/>
    <w:rsid w:val="007C7AB0"/>
    <w:rsid w:val="007D2038"/>
    <w:rsid w:val="007D2769"/>
    <w:rsid w:val="007D47D1"/>
    <w:rsid w:val="007D7261"/>
    <w:rsid w:val="007E2EC9"/>
    <w:rsid w:val="007E3CB7"/>
    <w:rsid w:val="007E4FF9"/>
    <w:rsid w:val="007E51FA"/>
    <w:rsid w:val="007E604D"/>
    <w:rsid w:val="007E78A9"/>
    <w:rsid w:val="007E7C68"/>
    <w:rsid w:val="007F33FF"/>
    <w:rsid w:val="007F7ABD"/>
    <w:rsid w:val="00801134"/>
    <w:rsid w:val="00807A91"/>
    <w:rsid w:val="00807D6F"/>
    <w:rsid w:val="0081095E"/>
    <w:rsid w:val="00810E0B"/>
    <w:rsid w:val="0081305C"/>
    <w:rsid w:val="00814C8D"/>
    <w:rsid w:val="008168C5"/>
    <w:rsid w:val="00821C8D"/>
    <w:rsid w:val="00822CC8"/>
    <w:rsid w:val="00824B52"/>
    <w:rsid w:val="00824F02"/>
    <w:rsid w:val="008260AD"/>
    <w:rsid w:val="00826937"/>
    <w:rsid w:val="00830115"/>
    <w:rsid w:val="0083219F"/>
    <w:rsid w:val="00835A91"/>
    <w:rsid w:val="0084088B"/>
    <w:rsid w:val="00840DC7"/>
    <w:rsid w:val="008419D2"/>
    <w:rsid w:val="00843655"/>
    <w:rsid w:val="00845EA8"/>
    <w:rsid w:val="0086699C"/>
    <w:rsid w:val="008670D2"/>
    <w:rsid w:val="0087519F"/>
    <w:rsid w:val="008773FE"/>
    <w:rsid w:val="00877B27"/>
    <w:rsid w:val="00884C60"/>
    <w:rsid w:val="00884F5B"/>
    <w:rsid w:val="00886297"/>
    <w:rsid w:val="008871D1"/>
    <w:rsid w:val="008914C5"/>
    <w:rsid w:val="008A0940"/>
    <w:rsid w:val="008A3D68"/>
    <w:rsid w:val="008A5DFD"/>
    <w:rsid w:val="008A670B"/>
    <w:rsid w:val="008B095B"/>
    <w:rsid w:val="008B1283"/>
    <w:rsid w:val="008B1C10"/>
    <w:rsid w:val="008B30F6"/>
    <w:rsid w:val="008C4DF0"/>
    <w:rsid w:val="008C69F7"/>
    <w:rsid w:val="008C7360"/>
    <w:rsid w:val="008D1BFA"/>
    <w:rsid w:val="008D6F7E"/>
    <w:rsid w:val="008D7558"/>
    <w:rsid w:val="008E141B"/>
    <w:rsid w:val="008E4443"/>
    <w:rsid w:val="008E4D6E"/>
    <w:rsid w:val="008E65A3"/>
    <w:rsid w:val="008E6ED6"/>
    <w:rsid w:val="008F3C4B"/>
    <w:rsid w:val="008F533C"/>
    <w:rsid w:val="008F6598"/>
    <w:rsid w:val="00900DE3"/>
    <w:rsid w:val="00913D06"/>
    <w:rsid w:val="00920ADC"/>
    <w:rsid w:val="00924A29"/>
    <w:rsid w:val="0092520A"/>
    <w:rsid w:val="0093374A"/>
    <w:rsid w:val="0093410C"/>
    <w:rsid w:val="00935676"/>
    <w:rsid w:val="00937B93"/>
    <w:rsid w:val="00942A84"/>
    <w:rsid w:val="00945E55"/>
    <w:rsid w:val="0095514D"/>
    <w:rsid w:val="00955BF3"/>
    <w:rsid w:val="00963C84"/>
    <w:rsid w:val="00964462"/>
    <w:rsid w:val="0096469D"/>
    <w:rsid w:val="00971FBC"/>
    <w:rsid w:val="0097315C"/>
    <w:rsid w:val="009770BF"/>
    <w:rsid w:val="009771E9"/>
    <w:rsid w:val="0097752F"/>
    <w:rsid w:val="00980F70"/>
    <w:rsid w:val="00987633"/>
    <w:rsid w:val="009945AA"/>
    <w:rsid w:val="009A039A"/>
    <w:rsid w:val="009A1A98"/>
    <w:rsid w:val="009A30B4"/>
    <w:rsid w:val="009A58A2"/>
    <w:rsid w:val="009A5A1B"/>
    <w:rsid w:val="009A785E"/>
    <w:rsid w:val="009B26B9"/>
    <w:rsid w:val="009B2D3C"/>
    <w:rsid w:val="009C22A6"/>
    <w:rsid w:val="009C2AC6"/>
    <w:rsid w:val="009C491A"/>
    <w:rsid w:val="009C718B"/>
    <w:rsid w:val="009D0094"/>
    <w:rsid w:val="009D2451"/>
    <w:rsid w:val="009D448C"/>
    <w:rsid w:val="009E06BB"/>
    <w:rsid w:val="009E1A34"/>
    <w:rsid w:val="009E38BA"/>
    <w:rsid w:val="009F1680"/>
    <w:rsid w:val="00A00C1D"/>
    <w:rsid w:val="00A00E83"/>
    <w:rsid w:val="00A028FC"/>
    <w:rsid w:val="00A03A81"/>
    <w:rsid w:val="00A07206"/>
    <w:rsid w:val="00A1410D"/>
    <w:rsid w:val="00A142A5"/>
    <w:rsid w:val="00A14A5D"/>
    <w:rsid w:val="00A21C08"/>
    <w:rsid w:val="00A22651"/>
    <w:rsid w:val="00A2322D"/>
    <w:rsid w:val="00A23511"/>
    <w:rsid w:val="00A24ECA"/>
    <w:rsid w:val="00A257BE"/>
    <w:rsid w:val="00A26605"/>
    <w:rsid w:val="00A31B82"/>
    <w:rsid w:val="00A31EA0"/>
    <w:rsid w:val="00A368E5"/>
    <w:rsid w:val="00A36AC7"/>
    <w:rsid w:val="00A37612"/>
    <w:rsid w:val="00A37C09"/>
    <w:rsid w:val="00A41262"/>
    <w:rsid w:val="00A434BC"/>
    <w:rsid w:val="00A503D0"/>
    <w:rsid w:val="00A54C27"/>
    <w:rsid w:val="00A654C7"/>
    <w:rsid w:val="00A67C49"/>
    <w:rsid w:val="00A71568"/>
    <w:rsid w:val="00A733AB"/>
    <w:rsid w:val="00A7647F"/>
    <w:rsid w:val="00A770B1"/>
    <w:rsid w:val="00A916C2"/>
    <w:rsid w:val="00A91AB4"/>
    <w:rsid w:val="00A91B46"/>
    <w:rsid w:val="00A938BA"/>
    <w:rsid w:val="00A939A2"/>
    <w:rsid w:val="00A93A42"/>
    <w:rsid w:val="00A93CDE"/>
    <w:rsid w:val="00AA0D3C"/>
    <w:rsid w:val="00AA0FA6"/>
    <w:rsid w:val="00AB0421"/>
    <w:rsid w:val="00AB1A98"/>
    <w:rsid w:val="00AB3372"/>
    <w:rsid w:val="00AB3CDC"/>
    <w:rsid w:val="00AC3418"/>
    <w:rsid w:val="00AD4EA3"/>
    <w:rsid w:val="00AD7185"/>
    <w:rsid w:val="00AE0B1B"/>
    <w:rsid w:val="00AE42C7"/>
    <w:rsid w:val="00AE5476"/>
    <w:rsid w:val="00AF4D6A"/>
    <w:rsid w:val="00AF7369"/>
    <w:rsid w:val="00B11489"/>
    <w:rsid w:val="00B17F2B"/>
    <w:rsid w:val="00B201A2"/>
    <w:rsid w:val="00B22E02"/>
    <w:rsid w:val="00B262EB"/>
    <w:rsid w:val="00B27615"/>
    <w:rsid w:val="00B32EE0"/>
    <w:rsid w:val="00B35575"/>
    <w:rsid w:val="00B36F16"/>
    <w:rsid w:val="00B41931"/>
    <w:rsid w:val="00B43A9A"/>
    <w:rsid w:val="00B47D82"/>
    <w:rsid w:val="00B53360"/>
    <w:rsid w:val="00B65AC0"/>
    <w:rsid w:val="00B70583"/>
    <w:rsid w:val="00B7280C"/>
    <w:rsid w:val="00B73D05"/>
    <w:rsid w:val="00B755FB"/>
    <w:rsid w:val="00B821B5"/>
    <w:rsid w:val="00B82B66"/>
    <w:rsid w:val="00B85400"/>
    <w:rsid w:val="00B866F3"/>
    <w:rsid w:val="00B90798"/>
    <w:rsid w:val="00B93E6F"/>
    <w:rsid w:val="00B9470C"/>
    <w:rsid w:val="00B96727"/>
    <w:rsid w:val="00BA0A50"/>
    <w:rsid w:val="00BA4E96"/>
    <w:rsid w:val="00BA57C8"/>
    <w:rsid w:val="00BB1AD7"/>
    <w:rsid w:val="00BB36CE"/>
    <w:rsid w:val="00BB53A2"/>
    <w:rsid w:val="00BB56AD"/>
    <w:rsid w:val="00BB5BA1"/>
    <w:rsid w:val="00BB79F8"/>
    <w:rsid w:val="00BB7BB1"/>
    <w:rsid w:val="00BC49EF"/>
    <w:rsid w:val="00BC65B2"/>
    <w:rsid w:val="00BD3338"/>
    <w:rsid w:val="00BD4CA3"/>
    <w:rsid w:val="00BD7198"/>
    <w:rsid w:val="00BD77A5"/>
    <w:rsid w:val="00BE203C"/>
    <w:rsid w:val="00BE4584"/>
    <w:rsid w:val="00BE6C43"/>
    <w:rsid w:val="00BE71DF"/>
    <w:rsid w:val="00BE7C92"/>
    <w:rsid w:val="00BF01EA"/>
    <w:rsid w:val="00BF2C93"/>
    <w:rsid w:val="00BF2F27"/>
    <w:rsid w:val="00BF33A3"/>
    <w:rsid w:val="00BF66E0"/>
    <w:rsid w:val="00C00085"/>
    <w:rsid w:val="00C013E8"/>
    <w:rsid w:val="00C035F2"/>
    <w:rsid w:val="00C04459"/>
    <w:rsid w:val="00C05B13"/>
    <w:rsid w:val="00C10876"/>
    <w:rsid w:val="00C1178B"/>
    <w:rsid w:val="00C149E5"/>
    <w:rsid w:val="00C15729"/>
    <w:rsid w:val="00C172AF"/>
    <w:rsid w:val="00C22528"/>
    <w:rsid w:val="00C25AA5"/>
    <w:rsid w:val="00C3057B"/>
    <w:rsid w:val="00C311C1"/>
    <w:rsid w:val="00C31549"/>
    <w:rsid w:val="00C37337"/>
    <w:rsid w:val="00C40AFC"/>
    <w:rsid w:val="00C53EFA"/>
    <w:rsid w:val="00C66B7D"/>
    <w:rsid w:val="00C7784C"/>
    <w:rsid w:val="00C84E1C"/>
    <w:rsid w:val="00C86A80"/>
    <w:rsid w:val="00C90CEB"/>
    <w:rsid w:val="00C934C4"/>
    <w:rsid w:val="00C95C5A"/>
    <w:rsid w:val="00CA1B39"/>
    <w:rsid w:val="00CA36DD"/>
    <w:rsid w:val="00CB0270"/>
    <w:rsid w:val="00CB30F7"/>
    <w:rsid w:val="00CB4654"/>
    <w:rsid w:val="00CB4A02"/>
    <w:rsid w:val="00CB794D"/>
    <w:rsid w:val="00CC0EDE"/>
    <w:rsid w:val="00CC2AD1"/>
    <w:rsid w:val="00CC435B"/>
    <w:rsid w:val="00CD3089"/>
    <w:rsid w:val="00CD519E"/>
    <w:rsid w:val="00CE5517"/>
    <w:rsid w:val="00CE7BD1"/>
    <w:rsid w:val="00CE7D83"/>
    <w:rsid w:val="00CF0146"/>
    <w:rsid w:val="00CF07CD"/>
    <w:rsid w:val="00CF07E3"/>
    <w:rsid w:val="00CF0B08"/>
    <w:rsid w:val="00CF22E5"/>
    <w:rsid w:val="00CF5667"/>
    <w:rsid w:val="00CF767E"/>
    <w:rsid w:val="00D076DF"/>
    <w:rsid w:val="00D10F3F"/>
    <w:rsid w:val="00D1134F"/>
    <w:rsid w:val="00D11B96"/>
    <w:rsid w:val="00D178BC"/>
    <w:rsid w:val="00D23AF8"/>
    <w:rsid w:val="00D34774"/>
    <w:rsid w:val="00D34AC2"/>
    <w:rsid w:val="00D35045"/>
    <w:rsid w:val="00D467C7"/>
    <w:rsid w:val="00D47B55"/>
    <w:rsid w:val="00D52C42"/>
    <w:rsid w:val="00D62C62"/>
    <w:rsid w:val="00D65686"/>
    <w:rsid w:val="00D67F1C"/>
    <w:rsid w:val="00D70178"/>
    <w:rsid w:val="00D71A39"/>
    <w:rsid w:val="00D760EA"/>
    <w:rsid w:val="00D807C3"/>
    <w:rsid w:val="00D9445D"/>
    <w:rsid w:val="00D9463A"/>
    <w:rsid w:val="00DA0A22"/>
    <w:rsid w:val="00DA4A52"/>
    <w:rsid w:val="00DA7770"/>
    <w:rsid w:val="00DB05CF"/>
    <w:rsid w:val="00DB1063"/>
    <w:rsid w:val="00DB366E"/>
    <w:rsid w:val="00DB3F65"/>
    <w:rsid w:val="00DB4A94"/>
    <w:rsid w:val="00DB699B"/>
    <w:rsid w:val="00DC3740"/>
    <w:rsid w:val="00DC6B8C"/>
    <w:rsid w:val="00DC6F08"/>
    <w:rsid w:val="00DD1508"/>
    <w:rsid w:val="00DE21BB"/>
    <w:rsid w:val="00DE5910"/>
    <w:rsid w:val="00DE6D52"/>
    <w:rsid w:val="00DE79EB"/>
    <w:rsid w:val="00DF151C"/>
    <w:rsid w:val="00DF39B8"/>
    <w:rsid w:val="00DF41AF"/>
    <w:rsid w:val="00E0022C"/>
    <w:rsid w:val="00E028FC"/>
    <w:rsid w:val="00E06CCB"/>
    <w:rsid w:val="00E115D8"/>
    <w:rsid w:val="00E146D4"/>
    <w:rsid w:val="00E148DB"/>
    <w:rsid w:val="00E14CC1"/>
    <w:rsid w:val="00E16D4B"/>
    <w:rsid w:val="00E2208E"/>
    <w:rsid w:val="00E22FC9"/>
    <w:rsid w:val="00E25DBF"/>
    <w:rsid w:val="00E25E0C"/>
    <w:rsid w:val="00E26887"/>
    <w:rsid w:val="00E2721B"/>
    <w:rsid w:val="00E30121"/>
    <w:rsid w:val="00E309EC"/>
    <w:rsid w:val="00E33714"/>
    <w:rsid w:val="00E3521F"/>
    <w:rsid w:val="00E37472"/>
    <w:rsid w:val="00E4316F"/>
    <w:rsid w:val="00E50759"/>
    <w:rsid w:val="00E521B5"/>
    <w:rsid w:val="00E5629B"/>
    <w:rsid w:val="00E57F7B"/>
    <w:rsid w:val="00E66105"/>
    <w:rsid w:val="00E70C72"/>
    <w:rsid w:val="00E724BA"/>
    <w:rsid w:val="00E74703"/>
    <w:rsid w:val="00E7622F"/>
    <w:rsid w:val="00E77093"/>
    <w:rsid w:val="00E80AE1"/>
    <w:rsid w:val="00E80E45"/>
    <w:rsid w:val="00E81E2A"/>
    <w:rsid w:val="00E852D8"/>
    <w:rsid w:val="00E8707D"/>
    <w:rsid w:val="00E87195"/>
    <w:rsid w:val="00E91936"/>
    <w:rsid w:val="00E95DD3"/>
    <w:rsid w:val="00E960FD"/>
    <w:rsid w:val="00E97085"/>
    <w:rsid w:val="00EA6E06"/>
    <w:rsid w:val="00EB2D56"/>
    <w:rsid w:val="00EB35DA"/>
    <w:rsid w:val="00EB3E49"/>
    <w:rsid w:val="00EB53B0"/>
    <w:rsid w:val="00EB6619"/>
    <w:rsid w:val="00EC0C2E"/>
    <w:rsid w:val="00EC0FAF"/>
    <w:rsid w:val="00EC3709"/>
    <w:rsid w:val="00EC49F4"/>
    <w:rsid w:val="00EC4AFB"/>
    <w:rsid w:val="00EC5CB5"/>
    <w:rsid w:val="00ED1496"/>
    <w:rsid w:val="00ED4741"/>
    <w:rsid w:val="00ED6847"/>
    <w:rsid w:val="00ED7EA0"/>
    <w:rsid w:val="00EE2475"/>
    <w:rsid w:val="00EE421E"/>
    <w:rsid w:val="00EE5230"/>
    <w:rsid w:val="00EE529C"/>
    <w:rsid w:val="00EE65F6"/>
    <w:rsid w:val="00EF5F00"/>
    <w:rsid w:val="00EF6BFE"/>
    <w:rsid w:val="00F00E40"/>
    <w:rsid w:val="00F010CC"/>
    <w:rsid w:val="00F0607A"/>
    <w:rsid w:val="00F0638C"/>
    <w:rsid w:val="00F1010F"/>
    <w:rsid w:val="00F11689"/>
    <w:rsid w:val="00F141CC"/>
    <w:rsid w:val="00F16C35"/>
    <w:rsid w:val="00F201CE"/>
    <w:rsid w:val="00F235B5"/>
    <w:rsid w:val="00F25B11"/>
    <w:rsid w:val="00F26AB3"/>
    <w:rsid w:val="00F32A3A"/>
    <w:rsid w:val="00F333D0"/>
    <w:rsid w:val="00F36BE5"/>
    <w:rsid w:val="00F42954"/>
    <w:rsid w:val="00F4437A"/>
    <w:rsid w:val="00F53BAE"/>
    <w:rsid w:val="00F60743"/>
    <w:rsid w:val="00F611E7"/>
    <w:rsid w:val="00F62AAC"/>
    <w:rsid w:val="00F62AE3"/>
    <w:rsid w:val="00F84AD9"/>
    <w:rsid w:val="00F859D1"/>
    <w:rsid w:val="00F91FBF"/>
    <w:rsid w:val="00F920CF"/>
    <w:rsid w:val="00F92888"/>
    <w:rsid w:val="00F95C8B"/>
    <w:rsid w:val="00F97C28"/>
    <w:rsid w:val="00FA0F5A"/>
    <w:rsid w:val="00FA5A2D"/>
    <w:rsid w:val="00FA63A4"/>
    <w:rsid w:val="00FB4387"/>
    <w:rsid w:val="00FC33B2"/>
    <w:rsid w:val="00FC72D2"/>
    <w:rsid w:val="00FD00C8"/>
    <w:rsid w:val="00FD0F14"/>
    <w:rsid w:val="00FD0FE3"/>
    <w:rsid w:val="00FD4EF1"/>
    <w:rsid w:val="00FE0246"/>
    <w:rsid w:val="00FE4533"/>
    <w:rsid w:val="00FF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1BD22"/>
  <w15:chartTrackingRefBased/>
  <w15:docId w15:val="{EFF0320F-DB2E-4BE6-8D07-D2F1A64D7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aliases w:val="Tit +1,Annexe,Titre 11,t1.T1.Titre 1,t1,t1.T1,h1,H1,Contrat 1,Arial 14 Fett,Arial 14 Fett1,Arial 14 Fett2,Kapitel,Niveau 1,(Titre),Part,Level a,TITRE1,heading 1,Titre 1ed,t1.T1.Titre 1Annexe,Titre 1 sans saut de page,t,Level 1 Topic Heading"/>
    <w:basedOn w:val="Normal"/>
    <w:next w:val="Normal"/>
    <w:link w:val="Titre1Car"/>
    <w:qFormat/>
    <w:rsid w:val="00BF2F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aliases w:val="Tit +2,Arial 12 Fett Kursiv,H2,title,Titre 21,t2.T2,(Alt+2),h2,Contrat 2,Ctt,Abschnitt,2 headline,h,Niveau 1 1,(Sous-titre),Chapter Title,hello,style2,t2,heading 2,t2.T2.Titre 2,TITRE 2,Titre 2ed,l2,Titre 2 SQ,chapitre 1.1,paragraphe,Titre2"/>
    <w:basedOn w:val="Normal"/>
    <w:next w:val="Normal"/>
    <w:link w:val="Titre2Car"/>
    <w:unhideWhenUsed/>
    <w:qFormat/>
    <w:rsid w:val="00404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aliases w:val="Tit +3,h3,l3,level3,3,(Alt+3),subhead,H31,H32,H33,H311,Subhead B,Heading C,Titre 31,t3.T3,Contrat 3,H3,Arial 12 Fett,Unterabschnitt,3 bullet,b,Niveau 1 1 1,(Inter- titre),Section,heading 3,3rd level,t3,Titre 3 SQ,Titre 3 SQ1,Titre 3 SQ2"/>
    <w:basedOn w:val="Normal"/>
    <w:next w:val="Normal"/>
    <w:link w:val="Titre3Car"/>
    <w:qFormat/>
    <w:rsid w:val="003768FB"/>
    <w:pPr>
      <w:keepNext/>
      <w:suppressAutoHyphens/>
      <w:spacing w:before="240" w:after="60" w:line="240" w:lineRule="auto"/>
      <w:ind w:left="720" w:hanging="720"/>
      <w:outlineLvl w:val="2"/>
    </w:pPr>
    <w:rPr>
      <w:rFonts w:eastAsia="Times New Roman" w:cs="Times New Roman"/>
      <w:bCs/>
      <w:color w:val="365F91" w:themeColor="accent1" w:themeShade="BF"/>
      <w:kern w:val="32"/>
      <w:sz w:val="24"/>
      <w:szCs w:val="24"/>
      <w:lang w:val="fr-CH" w:eastAsia="ar-SA"/>
    </w:rPr>
  </w:style>
  <w:style w:type="paragraph" w:styleId="Titre4">
    <w:name w:val="heading 4"/>
    <w:aliases w:val="(titre scénario),Titre 41,t4.T4,(Alt+4),h4,byline,H4,Contrat 4,Unterunterabschnitt,Map Title,t4,Titre 4 SQ,t4.T4.Titre 4,(Shift Ctrl 4),Ref Heading 1,rh1,Heading sql,First Subheading,Krav,chapitre 1.1.1.1,Sub-Minor,CLHeading 4,H41,H42"/>
    <w:basedOn w:val="Normal"/>
    <w:next w:val="Normal"/>
    <w:link w:val="Titre4Car"/>
    <w:qFormat/>
    <w:rsid w:val="003768FB"/>
    <w:pPr>
      <w:keepNext/>
      <w:tabs>
        <w:tab w:val="left" w:pos="964"/>
      </w:tabs>
      <w:suppressAutoHyphens/>
      <w:spacing w:before="120" w:after="240" w:line="240" w:lineRule="auto"/>
      <w:ind w:left="864" w:hanging="864"/>
      <w:outlineLvl w:val="3"/>
    </w:pPr>
    <w:rPr>
      <w:rFonts w:ascii="Verdana" w:eastAsia="Times New Roman" w:hAnsi="Verdana" w:cs="Times New Roman"/>
      <w:b/>
      <w:bCs/>
      <w:sz w:val="20"/>
      <w:szCs w:val="24"/>
      <w:lang w:eastAsia="ar-SA"/>
    </w:rPr>
  </w:style>
  <w:style w:type="paragraph" w:styleId="Titre5">
    <w:name w:val="heading 5"/>
    <w:aliases w:val="H5,h5"/>
    <w:basedOn w:val="Normal"/>
    <w:next w:val="Normal"/>
    <w:link w:val="Titre5Car"/>
    <w:qFormat/>
    <w:rsid w:val="003768FB"/>
    <w:pPr>
      <w:keepNext/>
      <w:suppressAutoHyphens/>
      <w:spacing w:after="0" w:line="240" w:lineRule="auto"/>
      <w:ind w:left="1008" w:hanging="1008"/>
      <w:jc w:val="center"/>
      <w:outlineLvl w:val="4"/>
    </w:pPr>
    <w:rPr>
      <w:rFonts w:eastAsia="Times New Roman" w:cs="Times New Roman"/>
      <w:i/>
      <w:iCs/>
      <w:smallCaps/>
      <w:color w:val="FF0000"/>
      <w:sz w:val="28"/>
      <w:szCs w:val="24"/>
      <w:lang w:eastAsia="ar-SA"/>
    </w:rPr>
  </w:style>
  <w:style w:type="paragraph" w:styleId="Titre6">
    <w:name w:val="heading 6"/>
    <w:aliases w:val="H6,sub-dash,sd,5,h6"/>
    <w:basedOn w:val="Normal"/>
    <w:next w:val="Normal"/>
    <w:link w:val="Titre6Car"/>
    <w:qFormat/>
    <w:rsid w:val="003768FB"/>
    <w:pPr>
      <w:keepNext/>
      <w:suppressAutoHyphens/>
      <w:spacing w:before="20" w:after="20" w:line="240" w:lineRule="auto"/>
      <w:ind w:left="1152" w:hanging="1152"/>
      <w:jc w:val="center"/>
      <w:outlineLvl w:val="5"/>
    </w:pPr>
    <w:rPr>
      <w:rFonts w:eastAsia="Times New Roman" w:cs="Times New Roman"/>
      <w:sz w:val="28"/>
      <w:szCs w:val="24"/>
      <w:lang w:eastAsia="ar-SA"/>
    </w:rPr>
  </w:style>
  <w:style w:type="paragraph" w:styleId="Titre7">
    <w:name w:val="heading 7"/>
    <w:aliases w:val="figure caption,h7"/>
    <w:basedOn w:val="Normal"/>
    <w:next w:val="Normal"/>
    <w:link w:val="Titre7Car"/>
    <w:qFormat/>
    <w:rsid w:val="003768FB"/>
    <w:pPr>
      <w:keepNext/>
      <w:suppressAutoHyphens/>
      <w:spacing w:after="0" w:line="240" w:lineRule="auto"/>
      <w:ind w:left="1296" w:hanging="1296"/>
      <w:outlineLvl w:val="6"/>
    </w:pPr>
    <w:rPr>
      <w:rFonts w:eastAsia="Times New Roman" w:cs="Times New Roman"/>
      <w:i/>
      <w:iCs/>
      <w:sz w:val="24"/>
      <w:szCs w:val="24"/>
      <w:lang w:eastAsia="ar-SA"/>
    </w:rPr>
  </w:style>
  <w:style w:type="paragraph" w:styleId="Titre8">
    <w:name w:val="heading 8"/>
    <w:aliases w:val="titre 8,table caption,h8"/>
    <w:basedOn w:val="Normal"/>
    <w:next w:val="Normal"/>
    <w:link w:val="Titre8Car"/>
    <w:qFormat/>
    <w:rsid w:val="003768FB"/>
    <w:pPr>
      <w:keepNext/>
      <w:suppressAutoHyphens/>
      <w:spacing w:after="0" w:line="240" w:lineRule="auto"/>
      <w:ind w:left="1440" w:hanging="1440"/>
      <w:jc w:val="center"/>
      <w:outlineLvl w:val="7"/>
    </w:pPr>
    <w:rPr>
      <w:rFonts w:eastAsia="Times New Roman" w:cs="Times New Roman"/>
      <w:b/>
      <w:bCs/>
      <w:sz w:val="24"/>
      <w:szCs w:val="24"/>
      <w:lang w:eastAsia="ar-SA"/>
    </w:rPr>
  </w:style>
  <w:style w:type="paragraph" w:styleId="Titre9">
    <w:name w:val="heading 9"/>
    <w:aliases w:val="Titre 10,h9,RFP Reference"/>
    <w:basedOn w:val="Normal"/>
    <w:next w:val="Normal"/>
    <w:link w:val="Titre9Car"/>
    <w:qFormat/>
    <w:rsid w:val="003768FB"/>
    <w:pPr>
      <w:suppressAutoHyphens/>
      <w:spacing w:after="60" w:line="240" w:lineRule="auto"/>
      <w:ind w:left="1584" w:hanging="1584"/>
      <w:outlineLvl w:val="8"/>
    </w:pPr>
    <w:rPr>
      <w:rFonts w:ascii="Arial" w:eastAsia="Times New Roman" w:hAnsi="Arial" w:cs="Times New Roman"/>
      <w:b/>
      <w:i/>
      <w:sz w:val="18"/>
      <w:szCs w:val="24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07E3"/>
    <w:pPr>
      <w:ind w:left="720"/>
      <w:contextualSpacing/>
    </w:pPr>
  </w:style>
  <w:style w:type="character" w:customStyle="1" w:styleId="Titre1Car">
    <w:name w:val="Titre 1 Car"/>
    <w:aliases w:val="Tit +1 Car,Annexe Car,Titre 11 Car,t1.T1.Titre 1 Car,t1 Car,t1.T1 Car,h1 Car,H1 Car,Contrat 1 Car,Arial 14 Fett Car,Arial 14 Fett1 Car,Arial 14 Fett2 Car,Kapitel Car,Niveau 1 Car,(Titre) Car,Part Car,Level a Car,TITRE1 Car,heading 1 Car"/>
    <w:basedOn w:val="Policepardfaut"/>
    <w:link w:val="Titre1"/>
    <w:uiPriority w:val="9"/>
    <w:rsid w:val="00BF2F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aliases w:val="Tit +2 Car,Arial 12 Fett Kursiv Car,H2 Car,title Car,Titre 21 Car,t2.T2 Car,(Alt+2) Car,h2 Car,Contrat 2 Car,Ctt Car,Abschnitt Car,2 headline Car,h Car,Niveau 1 1 Car,(Sous-titre) Car,Chapter Title Car,hello Car,style2 Car,t2 Car,TITRE 2 Car"/>
    <w:basedOn w:val="Policepardfaut"/>
    <w:link w:val="Titre2"/>
    <w:uiPriority w:val="9"/>
    <w:rsid w:val="00404E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En-tte">
    <w:name w:val="header"/>
    <w:aliases w:val="foote,En-tête1,E.e,E,En-tête11,E.e1,E1,En-tête12,E.e2,et,En-tête SQ,RE,head,En-tête-1,En-tête-2,E.e_SC,Header/Footer,header odd,Hyphen,ho,first,heading one,Odd Header"/>
    <w:basedOn w:val="Normal"/>
    <w:link w:val="En-tteCar"/>
    <w:uiPriority w:val="99"/>
    <w:unhideWhenUsed/>
    <w:rsid w:val="00376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foote Car,En-tête1 Car,E.e Car,E Car,En-tête11 Car,E.e1 Car,E1 Car,En-tête12 Car,E.e2 Car,et Car,En-tête SQ Car,RE Car,head Car,En-tête-1 Car,En-tête-2 Car,E.e_SC Car,Header/Footer Car,header odd Car,Hyphen Car,ho Car,first Car"/>
    <w:basedOn w:val="Policepardfaut"/>
    <w:link w:val="En-tte"/>
    <w:uiPriority w:val="99"/>
    <w:rsid w:val="003768FB"/>
  </w:style>
  <w:style w:type="paragraph" w:styleId="Pieddepage">
    <w:name w:val="footer"/>
    <w:basedOn w:val="Normal"/>
    <w:link w:val="PieddepageCar"/>
    <w:unhideWhenUsed/>
    <w:rsid w:val="00376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8FB"/>
  </w:style>
  <w:style w:type="character" w:customStyle="1" w:styleId="Titre3Car">
    <w:name w:val="Titre 3 Car"/>
    <w:aliases w:val="Tit +3 Car,h3 Car,l3 Car,level3 Car,3 Car,(Alt+3) Car,subhead Car,H31 Car,H32 Car,H33 Car,H311 Car,Subhead B Car,Heading C Car,Titre 31 Car,t3.T3 Car,Contrat 3 Car,H3 Car,Arial 12 Fett Car,Unterabschnitt Car,3 bullet Car,b Car,Section Car"/>
    <w:basedOn w:val="Policepardfaut"/>
    <w:link w:val="Titre3"/>
    <w:rsid w:val="003768FB"/>
    <w:rPr>
      <w:rFonts w:eastAsia="Times New Roman" w:cs="Times New Roman"/>
      <w:bCs/>
      <w:color w:val="365F91" w:themeColor="accent1" w:themeShade="BF"/>
      <w:kern w:val="32"/>
      <w:sz w:val="24"/>
      <w:szCs w:val="24"/>
      <w:lang w:val="fr-CH" w:eastAsia="ar-SA"/>
    </w:rPr>
  </w:style>
  <w:style w:type="character" w:customStyle="1" w:styleId="Titre4Car">
    <w:name w:val="Titre 4 Car"/>
    <w:aliases w:val="(titre scénario) Car,Titre 41 Car,t4.T4 Car,(Alt+4) Car,h4 Car,byline Car,H4 Car,Contrat 4 Car,Unterunterabschnitt Car,Map Title Car,t4 Car,Titre 4 SQ Car,t4.T4.Titre 4 Car,(Shift Ctrl 4) Car,Ref Heading 1 Car,rh1 Car,Heading sql Car,H41 Car"/>
    <w:basedOn w:val="Policepardfaut"/>
    <w:link w:val="Titre4"/>
    <w:rsid w:val="003768FB"/>
    <w:rPr>
      <w:rFonts w:ascii="Verdana" w:eastAsia="Times New Roman" w:hAnsi="Verdana" w:cs="Times New Roman"/>
      <w:b/>
      <w:bCs/>
      <w:sz w:val="20"/>
      <w:szCs w:val="24"/>
      <w:lang w:eastAsia="ar-SA"/>
    </w:rPr>
  </w:style>
  <w:style w:type="character" w:customStyle="1" w:styleId="Titre5Car">
    <w:name w:val="Titre 5 Car"/>
    <w:aliases w:val="H5 Car,h5 Car"/>
    <w:basedOn w:val="Policepardfaut"/>
    <w:link w:val="Titre5"/>
    <w:rsid w:val="003768FB"/>
    <w:rPr>
      <w:rFonts w:eastAsia="Times New Roman" w:cs="Times New Roman"/>
      <w:i/>
      <w:iCs/>
      <w:smallCaps/>
      <w:color w:val="FF0000"/>
      <w:sz w:val="28"/>
      <w:szCs w:val="24"/>
      <w:lang w:eastAsia="ar-SA"/>
    </w:rPr>
  </w:style>
  <w:style w:type="character" w:customStyle="1" w:styleId="Titre6Car">
    <w:name w:val="Titre 6 Car"/>
    <w:aliases w:val="H6 Car,sub-dash Car,sd Car,5 Car,h6 Car"/>
    <w:basedOn w:val="Policepardfaut"/>
    <w:link w:val="Titre6"/>
    <w:rsid w:val="003768FB"/>
    <w:rPr>
      <w:rFonts w:eastAsia="Times New Roman" w:cs="Times New Roman"/>
      <w:sz w:val="28"/>
      <w:szCs w:val="24"/>
      <w:lang w:eastAsia="ar-SA"/>
    </w:rPr>
  </w:style>
  <w:style w:type="character" w:customStyle="1" w:styleId="Titre7Car">
    <w:name w:val="Titre 7 Car"/>
    <w:aliases w:val="figure caption Car,h7 Car"/>
    <w:basedOn w:val="Policepardfaut"/>
    <w:link w:val="Titre7"/>
    <w:rsid w:val="003768FB"/>
    <w:rPr>
      <w:rFonts w:eastAsia="Times New Roman" w:cs="Times New Roman"/>
      <w:i/>
      <w:iCs/>
      <w:sz w:val="24"/>
      <w:szCs w:val="24"/>
      <w:lang w:eastAsia="ar-SA"/>
    </w:rPr>
  </w:style>
  <w:style w:type="character" w:customStyle="1" w:styleId="Titre8Car">
    <w:name w:val="Titre 8 Car"/>
    <w:aliases w:val="titre 8 Car,table caption Car,h8 Car"/>
    <w:basedOn w:val="Policepardfaut"/>
    <w:link w:val="Titre8"/>
    <w:rsid w:val="003768FB"/>
    <w:rPr>
      <w:rFonts w:eastAsia="Times New Roman" w:cs="Times New Roman"/>
      <w:b/>
      <w:bCs/>
      <w:sz w:val="24"/>
      <w:szCs w:val="24"/>
      <w:lang w:eastAsia="ar-SA"/>
    </w:rPr>
  </w:style>
  <w:style w:type="character" w:customStyle="1" w:styleId="Titre9Car">
    <w:name w:val="Titre 9 Car"/>
    <w:aliases w:val="Titre 10 Car,h9 Car,RFP Reference Car"/>
    <w:basedOn w:val="Policepardfaut"/>
    <w:link w:val="Titre9"/>
    <w:rsid w:val="003768FB"/>
    <w:rPr>
      <w:rFonts w:ascii="Arial" w:eastAsia="Times New Roman" w:hAnsi="Arial" w:cs="Times New Roman"/>
      <w:b/>
      <w:i/>
      <w:sz w:val="18"/>
      <w:szCs w:val="24"/>
      <w:lang w:eastAsia="ar-SA"/>
    </w:rPr>
  </w:style>
  <w:style w:type="character" w:styleId="Numrodepage">
    <w:name w:val="page number"/>
    <w:basedOn w:val="Policepardfaut"/>
    <w:rsid w:val="003768FB"/>
  </w:style>
  <w:style w:type="paragraph" w:customStyle="1" w:styleId="Projet1">
    <w:name w:val="Projet 1"/>
    <w:basedOn w:val="Normal"/>
    <w:rsid w:val="003768FB"/>
    <w:pPr>
      <w:keepNext/>
      <w:suppressAutoHyphens/>
      <w:spacing w:before="60" w:after="60" w:line="240" w:lineRule="auto"/>
      <w:jc w:val="center"/>
    </w:pPr>
    <w:rPr>
      <w:rFonts w:ascii="Arial" w:eastAsia="Times New Roman" w:hAnsi="Arial" w:cs="Times New Roman"/>
      <w:b/>
      <w:bCs/>
      <w:color w:val="333399"/>
      <w:sz w:val="96"/>
      <w:szCs w:val="20"/>
      <w:shd w:val="clear" w:color="auto" w:fill="E0E0E0"/>
      <w:lang w:eastAsia="ar-SA"/>
    </w:rPr>
  </w:style>
  <w:style w:type="paragraph" w:customStyle="1" w:styleId="ContrleTexteG">
    <w:name w:val="Contrôle_Texte_G"/>
    <w:basedOn w:val="Normal"/>
    <w:rsid w:val="000862CF"/>
    <w:pPr>
      <w:suppressAutoHyphens/>
      <w:spacing w:after="0" w:line="240" w:lineRule="auto"/>
      <w:ind w:left="142"/>
    </w:pPr>
    <w:rPr>
      <w:rFonts w:ascii="Arial" w:eastAsia="Times New Roman" w:hAnsi="Arial" w:cs="Times New Roman"/>
      <w:sz w:val="18"/>
      <w:szCs w:val="20"/>
      <w:lang w:eastAsia="ar-SA"/>
    </w:rPr>
  </w:style>
  <w:style w:type="paragraph" w:customStyle="1" w:styleId="ContrleTexteC">
    <w:name w:val="Contrôle_Texte_C"/>
    <w:basedOn w:val="Normal"/>
    <w:rsid w:val="000862CF"/>
    <w:pPr>
      <w:suppressAutoHyphens/>
      <w:spacing w:after="0" w:line="240" w:lineRule="auto"/>
      <w:jc w:val="center"/>
    </w:pPr>
    <w:rPr>
      <w:rFonts w:ascii="Arial" w:eastAsia="Times New Roman" w:hAnsi="Arial" w:cs="Times New Roman"/>
      <w:sz w:val="18"/>
      <w:szCs w:val="20"/>
      <w:lang w:eastAsia="ar-S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3CD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D53C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D53CD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D53CD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F7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BF33A3"/>
    <w:pPr>
      <w:spacing w:after="100"/>
      <w:ind w:left="440"/>
    </w:pPr>
  </w:style>
  <w:style w:type="character" w:styleId="Marquedecommentaire">
    <w:name w:val="annotation reference"/>
    <w:basedOn w:val="Policepardfaut"/>
    <w:uiPriority w:val="99"/>
    <w:semiHidden/>
    <w:unhideWhenUsed/>
    <w:rsid w:val="00195E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5E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5E64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95E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5E64"/>
    <w:rPr>
      <w:rFonts w:ascii="Segoe UI" w:hAnsi="Segoe UI" w:cs="Segoe UI"/>
      <w:sz w:val="18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1305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1305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E3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TableauGrille1Clair">
    <w:name w:val="Grid Table 1 Light"/>
    <w:basedOn w:val="TableauNormal"/>
    <w:uiPriority w:val="46"/>
    <w:rsid w:val="00900D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5D326-72D1-430A-9134-DA2E9FA18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4B6F1449.dotm</Template>
  <TotalTime>48</TotalTime>
  <Pages>23</Pages>
  <Words>2724</Words>
  <Characters>14987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ELOUALID ELALAOUI</dc:creator>
  <cp:keywords/>
  <dc:description/>
  <cp:lastModifiedBy>AMINE ELOUALID ELALAOUI</cp:lastModifiedBy>
  <cp:revision>5</cp:revision>
  <dcterms:created xsi:type="dcterms:W3CDTF">2017-11-17T15:54:00Z</dcterms:created>
  <dcterms:modified xsi:type="dcterms:W3CDTF">2017-11-17T16:44:00Z</dcterms:modified>
</cp:coreProperties>
</file>